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AB35B" w14:textId="2F1C9BD1" w:rsidR="008C1C75" w:rsidRPr="00185013" w:rsidRDefault="00F65022" w:rsidP="00185013">
      <w:pPr>
        <w:pStyle w:val="Title"/>
        <w:rPr>
          <w:sz w:val="40"/>
          <w:szCs w:val="40"/>
        </w:rPr>
      </w:pPr>
      <w:sdt>
        <w:sdtPr>
          <w:rPr>
            <w:sz w:val="32"/>
            <w:szCs w:val="32"/>
          </w:rPr>
          <w:alias w:val="Title"/>
          <w:tag w:val=""/>
          <w:id w:val="726351117"/>
          <w:placeholder>
            <w:docPart w:val="97D162B97FCF244CACC3BF5F6292FA3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D1DD2" w:rsidRPr="00E65E01">
            <w:rPr>
              <w:sz w:val="32"/>
              <w:szCs w:val="32"/>
            </w:rPr>
            <w:t>NUS School of Computing</w:t>
          </w:r>
          <w:r w:rsidR="0044634B" w:rsidRPr="00E65E01">
            <w:rPr>
              <w:sz w:val="32"/>
              <w:szCs w:val="32"/>
            </w:rPr>
            <w:br/>
          </w:r>
          <w:proofErr w:type="spellStart"/>
          <w:r w:rsidR="0044634B" w:rsidRPr="00E65E01">
            <w:rPr>
              <w:sz w:val="32"/>
              <w:szCs w:val="32"/>
            </w:rPr>
            <w:t>IS4151</w:t>
          </w:r>
          <w:proofErr w:type="spellEnd"/>
          <w:r w:rsidR="0044634B" w:rsidRPr="00E65E01">
            <w:rPr>
              <w:sz w:val="32"/>
              <w:szCs w:val="32"/>
            </w:rPr>
            <w:t>/5451 – Pervasive Technology Solutions and Development</w:t>
          </w:r>
        </w:sdtContent>
      </w:sdt>
    </w:p>
    <w:p w14:paraId="63A38A80" w14:textId="14053355" w:rsidR="00FF7CE3" w:rsidRDefault="00FF7CE3" w:rsidP="00475030">
      <w:pPr>
        <w:pStyle w:val="Title2"/>
        <w:spacing w:line="240" w:lineRule="auto"/>
      </w:pPr>
    </w:p>
    <w:p w14:paraId="42BF6A77" w14:textId="12C67C84" w:rsidR="00475030" w:rsidRDefault="00FF7CE3" w:rsidP="00475030">
      <w:pPr>
        <w:pStyle w:val="Title2"/>
        <w:spacing w:line="240" w:lineRule="auto"/>
      </w:pPr>
      <w:r>
        <w:rPr>
          <w:noProof/>
        </w:rPr>
        <w:drawing>
          <wp:inline distT="0" distB="0" distL="0" distR="0" wp14:anchorId="55E4505E" wp14:editId="59113738">
            <wp:extent cx="2548646" cy="1161607"/>
            <wp:effectExtent l="0" t="0" r="444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15617" t="16312" r="15478" b="20824"/>
                    <a:stretch/>
                  </pic:blipFill>
                  <pic:spPr bwMode="auto">
                    <a:xfrm>
                      <a:off x="0" y="0"/>
                      <a:ext cx="2618688" cy="1193530"/>
                    </a:xfrm>
                    <a:prstGeom prst="rect">
                      <a:avLst/>
                    </a:prstGeom>
                    <a:ln>
                      <a:noFill/>
                    </a:ln>
                    <a:extLst>
                      <a:ext uri="{53640926-AAD7-44D8-BBD7-CCE9431645EC}">
                        <a14:shadowObscured xmlns:a14="http://schemas.microsoft.com/office/drawing/2010/main"/>
                      </a:ext>
                    </a:extLst>
                  </pic:spPr>
                </pic:pic>
              </a:graphicData>
            </a:graphic>
          </wp:inline>
        </w:drawing>
      </w:r>
    </w:p>
    <w:p w14:paraId="54873C85" w14:textId="77777777" w:rsidR="00475030" w:rsidRDefault="00475030" w:rsidP="00475030">
      <w:pPr>
        <w:pStyle w:val="Title2"/>
        <w:spacing w:line="240" w:lineRule="auto"/>
      </w:pPr>
    </w:p>
    <w:p w14:paraId="4A012500" w14:textId="77777777" w:rsidR="00FF7CE3" w:rsidRDefault="00FF7CE3" w:rsidP="00475030">
      <w:pPr>
        <w:pStyle w:val="Title2"/>
        <w:spacing w:line="240" w:lineRule="auto"/>
      </w:pPr>
    </w:p>
    <w:p w14:paraId="2B3C0BA7" w14:textId="77777777" w:rsidR="00FF7CE3" w:rsidRDefault="00FF7CE3" w:rsidP="00FF7CE3">
      <w:pPr>
        <w:pStyle w:val="Title2"/>
        <w:spacing w:line="240" w:lineRule="auto"/>
        <w:jc w:val="left"/>
        <w:rPr>
          <w:sz w:val="40"/>
          <w:szCs w:val="40"/>
        </w:rPr>
      </w:pPr>
    </w:p>
    <w:p w14:paraId="0F0AD692" w14:textId="6924B580" w:rsidR="00FF7CE3" w:rsidRDefault="00FF7CE3" w:rsidP="00475030">
      <w:pPr>
        <w:pStyle w:val="Title2"/>
        <w:spacing w:line="240" w:lineRule="auto"/>
        <w:rPr>
          <w:sz w:val="40"/>
          <w:szCs w:val="40"/>
        </w:rPr>
      </w:pPr>
    </w:p>
    <w:p w14:paraId="5937D725" w14:textId="4AFAD814" w:rsidR="00FF7CE3" w:rsidRPr="00E65E01" w:rsidRDefault="00185013" w:rsidP="00475030">
      <w:pPr>
        <w:pStyle w:val="Title2"/>
        <w:spacing w:line="240" w:lineRule="auto"/>
        <w:rPr>
          <w:sz w:val="32"/>
          <w:szCs w:val="32"/>
        </w:rPr>
      </w:pPr>
      <w:r w:rsidRPr="00E65E01">
        <w:rPr>
          <w:sz w:val="32"/>
          <w:szCs w:val="32"/>
        </w:rPr>
        <w:t>Group</w:t>
      </w:r>
      <w:r w:rsidR="00FF7CE3" w:rsidRPr="00E65E01">
        <w:rPr>
          <w:sz w:val="32"/>
          <w:szCs w:val="32"/>
        </w:rPr>
        <w:t xml:space="preserve"> Project – Smart Fridge 5451</w:t>
      </w:r>
    </w:p>
    <w:p w14:paraId="5BCA16A7" w14:textId="6F1FF0BD" w:rsidR="00FF7CE3" w:rsidRDefault="00FF7CE3" w:rsidP="00475030">
      <w:pPr>
        <w:pStyle w:val="Title2"/>
        <w:spacing w:line="240" w:lineRule="auto"/>
      </w:pPr>
    </w:p>
    <w:p w14:paraId="4905851E" w14:textId="77777777" w:rsidR="00FF7CE3" w:rsidRDefault="00FF7CE3" w:rsidP="00475030">
      <w:pPr>
        <w:pStyle w:val="Title2"/>
        <w:spacing w:line="240" w:lineRule="auto"/>
      </w:pPr>
    </w:p>
    <w:p w14:paraId="7D3E1255" w14:textId="77777777" w:rsidR="00E65E01" w:rsidRDefault="00E65E01" w:rsidP="00475030">
      <w:pPr>
        <w:pStyle w:val="Title2"/>
        <w:spacing w:line="240" w:lineRule="auto"/>
      </w:pPr>
    </w:p>
    <w:p w14:paraId="5D6697D3" w14:textId="77777777" w:rsidR="00E65E01" w:rsidRDefault="00E65E01" w:rsidP="00475030">
      <w:pPr>
        <w:pStyle w:val="Title2"/>
        <w:spacing w:line="240" w:lineRule="auto"/>
      </w:pPr>
    </w:p>
    <w:p w14:paraId="51C5676F" w14:textId="77777777" w:rsidR="00E65E01" w:rsidRDefault="00E65E01" w:rsidP="00475030">
      <w:pPr>
        <w:pStyle w:val="Title2"/>
        <w:spacing w:line="240" w:lineRule="auto"/>
      </w:pPr>
    </w:p>
    <w:p w14:paraId="205C5ADF" w14:textId="77777777" w:rsidR="00E65E01" w:rsidRDefault="00E65E01" w:rsidP="00475030">
      <w:pPr>
        <w:pStyle w:val="Title2"/>
        <w:spacing w:line="240" w:lineRule="auto"/>
      </w:pPr>
    </w:p>
    <w:p w14:paraId="111533E7" w14:textId="77777777" w:rsidR="00E65E01" w:rsidRDefault="00E65E01" w:rsidP="00475030">
      <w:pPr>
        <w:pStyle w:val="Title2"/>
        <w:spacing w:line="240" w:lineRule="auto"/>
      </w:pPr>
    </w:p>
    <w:p w14:paraId="20B23471" w14:textId="77777777" w:rsidR="00E65E01" w:rsidRDefault="00E65E01" w:rsidP="00475030">
      <w:pPr>
        <w:pStyle w:val="Title2"/>
        <w:spacing w:line="240" w:lineRule="auto"/>
      </w:pPr>
    </w:p>
    <w:p w14:paraId="63EC32F4" w14:textId="77777777" w:rsidR="00E65E01" w:rsidRDefault="00E65E01" w:rsidP="00475030">
      <w:pPr>
        <w:pStyle w:val="Title2"/>
        <w:spacing w:line="240" w:lineRule="auto"/>
      </w:pPr>
    </w:p>
    <w:p w14:paraId="7850E024" w14:textId="77777777" w:rsidR="00E65E01" w:rsidRDefault="00E65E01" w:rsidP="00475030">
      <w:pPr>
        <w:pStyle w:val="Title2"/>
        <w:spacing w:line="240" w:lineRule="auto"/>
      </w:pPr>
    </w:p>
    <w:p w14:paraId="7825B297" w14:textId="77777777" w:rsidR="00E65E01" w:rsidRDefault="00E65E01" w:rsidP="00475030">
      <w:pPr>
        <w:pStyle w:val="Title2"/>
        <w:spacing w:line="240" w:lineRule="auto"/>
      </w:pPr>
    </w:p>
    <w:p w14:paraId="26D30BEC" w14:textId="3126BD2A" w:rsidR="00FF7CE3" w:rsidRPr="00185013" w:rsidRDefault="00FF7CE3" w:rsidP="00E65E01">
      <w:pPr>
        <w:pStyle w:val="Title2"/>
        <w:spacing w:line="240" w:lineRule="auto"/>
        <w:jc w:val="left"/>
      </w:pPr>
      <w:r w:rsidRPr="00185013">
        <w:t>Group 2</w:t>
      </w:r>
      <w:r w:rsidR="00C91356">
        <w:t xml:space="preserve"> members</w:t>
      </w:r>
      <w:r w:rsidRPr="0018501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7479" w14:paraId="0B8537B7" w14:textId="77777777" w:rsidTr="00587479">
        <w:tc>
          <w:tcPr>
            <w:tcW w:w="4675" w:type="dxa"/>
          </w:tcPr>
          <w:p w14:paraId="222BECAD" w14:textId="77777777" w:rsidR="00587479" w:rsidRDefault="00587479" w:rsidP="00587479">
            <w:r w:rsidRPr="00185013">
              <w:t>Saisha Ajay Chhabria</w:t>
            </w:r>
          </w:p>
        </w:tc>
        <w:tc>
          <w:tcPr>
            <w:tcW w:w="4675" w:type="dxa"/>
          </w:tcPr>
          <w:p w14:paraId="0A236924" w14:textId="77777777" w:rsidR="00587479" w:rsidRDefault="00587479" w:rsidP="00587479">
            <w:proofErr w:type="spellStart"/>
            <w:r w:rsidRPr="00185013">
              <w:t>A0244449X</w:t>
            </w:r>
            <w:proofErr w:type="spellEnd"/>
          </w:p>
        </w:tc>
      </w:tr>
      <w:tr w:rsidR="00587479" w14:paraId="0AA7EF90" w14:textId="77777777" w:rsidTr="00587479">
        <w:tc>
          <w:tcPr>
            <w:tcW w:w="4675" w:type="dxa"/>
          </w:tcPr>
          <w:p w14:paraId="10B70C59" w14:textId="77777777" w:rsidR="00587479" w:rsidRDefault="00587479" w:rsidP="00587479">
            <w:r w:rsidRPr="00185013">
              <w:t>Mahmoud</w:t>
            </w:r>
            <w:r>
              <w:t xml:space="preserve"> F M</w:t>
            </w:r>
            <w:r w:rsidRPr="00185013">
              <w:t xml:space="preserve"> Younis</w:t>
            </w:r>
          </w:p>
        </w:tc>
        <w:tc>
          <w:tcPr>
            <w:tcW w:w="4675" w:type="dxa"/>
          </w:tcPr>
          <w:p w14:paraId="596173E5" w14:textId="77777777" w:rsidR="00587479" w:rsidRDefault="00587479" w:rsidP="00587479">
            <w:proofErr w:type="spellStart"/>
            <w:r w:rsidRPr="00185013">
              <w:t>A0243734E</w:t>
            </w:r>
            <w:proofErr w:type="spellEnd"/>
          </w:p>
        </w:tc>
      </w:tr>
      <w:tr w:rsidR="00587479" w14:paraId="304CDF11" w14:textId="77777777" w:rsidTr="00587479">
        <w:tc>
          <w:tcPr>
            <w:tcW w:w="4675" w:type="dxa"/>
          </w:tcPr>
          <w:p w14:paraId="679E12D8" w14:textId="77777777" w:rsidR="00587479" w:rsidRDefault="00587479" w:rsidP="00587479">
            <w:r w:rsidRPr="00185013">
              <w:t>Wong Chung Ho Ryan</w:t>
            </w:r>
          </w:p>
        </w:tc>
        <w:tc>
          <w:tcPr>
            <w:tcW w:w="4675" w:type="dxa"/>
          </w:tcPr>
          <w:p w14:paraId="3645D6C4" w14:textId="77777777" w:rsidR="00587479" w:rsidRDefault="00587479" w:rsidP="00587479">
            <w:proofErr w:type="spellStart"/>
            <w:r w:rsidRPr="00185013">
              <w:t>A0242113Y</w:t>
            </w:r>
            <w:proofErr w:type="spellEnd"/>
          </w:p>
        </w:tc>
      </w:tr>
      <w:tr w:rsidR="00587479" w14:paraId="6B5B65ED" w14:textId="77777777" w:rsidTr="00587479">
        <w:tc>
          <w:tcPr>
            <w:tcW w:w="4675" w:type="dxa"/>
          </w:tcPr>
          <w:p w14:paraId="10165C0E" w14:textId="77777777" w:rsidR="00587479" w:rsidRDefault="00587479" w:rsidP="00587479">
            <w:r w:rsidRPr="00185013">
              <w:t xml:space="preserve">Liang </w:t>
            </w:r>
            <w:proofErr w:type="spellStart"/>
            <w:r w:rsidRPr="00185013">
              <w:t>Youfan</w:t>
            </w:r>
            <w:proofErr w:type="spellEnd"/>
          </w:p>
        </w:tc>
        <w:tc>
          <w:tcPr>
            <w:tcW w:w="4675" w:type="dxa"/>
          </w:tcPr>
          <w:p w14:paraId="44D64680" w14:textId="77777777" w:rsidR="00587479" w:rsidRDefault="00587479" w:rsidP="00587479">
            <w:proofErr w:type="spellStart"/>
            <w:r w:rsidRPr="00185013">
              <w:t>A0232978N</w:t>
            </w:r>
            <w:proofErr w:type="spellEnd"/>
          </w:p>
        </w:tc>
      </w:tr>
      <w:tr w:rsidR="00587479" w14:paraId="2ED9C6C4" w14:textId="77777777" w:rsidTr="00587479">
        <w:tc>
          <w:tcPr>
            <w:tcW w:w="4675" w:type="dxa"/>
          </w:tcPr>
          <w:p w14:paraId="2C62359A" w14:textId="77777777" w:rsidR="00587479" w:rsidRDefault="00587479" w:rsidP="00587479">
            <w:r w:rsidRPr="00394E9B">
              <w:t xml:space="preserve">Vijaya Laxmi Tripathi </w:t>
            </w:r>
          </w:p>
        </w:tc>
        <w:tc>
          <w:tcPr>
            <w:tcW w:w="4675" w:type="dxa"/>
          </w:tcPr>
          <w:p w14:paraId="4EAF1C34" w14:textId="77777777" w:rsidR="00587479" w:rsidRDefault="00587479" w:rsidP="00587479">
            <w:proofErr w:type="spellStart"/>
            <w:r w:rsidRPr="00394E9B">
              <w:t>A0236465Y</w:t>
            </w:r>
            <w:proofErr w:type="spellEnd"/>
          </w:p>
        </w:tc>
      </w:tr>
    </w:tbl>
    <w:p w14:paraId="639AEF1C" w14:textId="1AEE0849" w:rsidR="00FF7CE3" w:rsidRPr="00185013" w:rsidRDefault="00FF7CE3" w:rsidP="00E65E01">
      <w:pPr>
        <w:pStyle w:val="Title2"/>
        <w:spacing w:line="240" w:lineRule="auto"/>
        <w:jc w:val="left"/>
      </w:pPr>
    </w:p>
    <w:sdt>
      <w:sdtPr>
        <w:rPr>
          <w:rFonts w:asciiTheme="minorHAnsi" w:eastAsiaTheme="minorEastAsia" w:hAnsiTheme="minorHAnsi" w:cstheme="minorBidi"/>
          <w:b/>
          <w:bCs/>
          <w:kern w:val="24"/>
          <w:sz w:val="28"/>
          <w:szCs w:val="28"/>
          <w:lang w:eastAsia="ja-JP"/>
        </w:rPr>
        <w:id w:val="-2069870525"/>
        <w:docPartObj>
          <w:docPartGallery w:val="Table of Contents"/>
          <w:docPartUnique/>
        </w:docPartObj>
      </w:sdtPr>
      <w:sdtEndPr>
        <w:rPr>
          <w:noProof/>
          <w:sz w:val="24"/>
          <w:szCs w:val="24"/>
        </w:rPr>
      </w:sdtEndPr>
      <w:sdtContent>
        <w:p w14:paraId="2645D7D3" w14:textId="1AEE0849" w:rsidR="00304469" w:rsidRPr="00304469" w:rsidRDefault="00CE59D0" w:rsidP="00B857B4">
          <w:pPr>
            <w:pStyle w:val="TOCHeading"/>
            <w:spacing w:line="240" w:lineRule="auto"/>
            <w:rPr>
              <w:b/>
              <w:bCs/>
              <w:sz w:val="28"/>
              <w:szCs w:val="28"/>
              <w:lang w:val="en-GB" w:bidi="en-GB"/>
            </w:rPr>
          </w:pPr>
          <w:r w:rsidRPr="00D53C35">
            <w:rPr>
              <w:b/>
              <w:bCs/>
              <w:sz w:val="28"/>
              <w:szCs w:val="28"/>
              <w:lang w:val="en-GB" w:bidi="en-GB"/>
            </w:rPr>
            <w:t>Table of Contents</w:t>
          </w:r>
        </w:p>
        <w:p w14:paraId="0904BF6D" w14:textId="504D26DB" w:rsidR="00740F63" w:rsidRDefault="00CE59D0" w:rsidP="00B857B4">
          <w:pPr>
            <w:pStyle w:val="TOC1"/>
            <w:tabs>
              <w:tab w:val="right" w:leader="dot" w:pos="9350"/>
            </w:tabs>
            <w:spacing w:line="240" w:lineRule="auto"/>
            <w:rPr>
              <w:noProof/>
              <w:kern w:val="0"/>
              <w:lang w:val="en-SG" w:eastAsia="en-GB"/>
            </w:rPr>
          </w:pPr>
          <w:r>
            <w:rPr>
              <w:lang w:val="en-GB" w:bidi="en-GB"/>
            </w:rPr>
            <w:fldChar w:fldCharType="begin"/>
          </w:r>
          <w:r>
            <w:rPr>
              <w:lang w:val="en-GB" w:bidi="en-GB"/>
            </w:rPr>
            <w:instrText xml:space="preserve"> TOC \o "1-3" \h \z \u </w:instrText>
          </w:r>
          <w:r>
            <w:rPr>
              <w:lang w:val="en-GB" w:bidi="en-GB"/>
            </w:rPr>
            <w:fldChar w:fldCharType="separate"/>
          </w:r>
          <w:hyperlink w:anchor="_Toc101115933" w:history="1">
            <w:r w:rsidR="00740F63" w:rsidRPr="00B857B4">
              <w:rPr>
                <w:rStyle w:val="Hyperlink"/>
                <w:noProof/>
                <w:lang w:val="en-GB" w:bidi="en-GB"/>
              </w:rPr>
              <w:t>Table of Figures</w:t>
            </w:r>
            <w:r w:rsidR="00740F63">
              <w:rPr>
                <w:noProof/>
                <w:webHidden/>
              </w:rPr>
              <w:tab/>
            </w:r>
            <w:r w:rsidR="00740F63">
              <w:rPr>
                <w:noProof/>
                <w:webHidden/>
              </w:rPr>
              <w:fldChar w:fldCharType="begin"/>
            </w:r>
            <w:r w:rsidR="00740F63">
              <w:rPr>
                <w:noProof/>
                <w:webHidden/>
              </w:rPr>
              <w:instrText xml:space="preserve"> PAGEREF _Toc101115933 \h </w:instrText>
            </w:r>
            <w:r w:rsidR="00740F63">
              <w:rPr>
                <w:noProof/>
                <w:webHidden/>
              </w:rPr>
            </w:r>
            <w:r w:rsidR="00740F63">
              <w:rPr>
                <w:noProof/>
                <w:webHidden/>
              </w:rPr>
              <w:fldChar w:fldCharType="separate"/>
            </w:r>
            <w:r w:rsidR="00740F63">
              <w:rPr>
                <w:noProof/>
                <w:webHidden/>
              </w:rPr>
              <w:t>4</w:t>
            </w:r>
            <w:r w:rsidR="00740F63">
              <w:rPr>
                <w:noProof/>
                <w:webHidden/>
              </w:rPr>
              <w:fldChar w:fldCharType="end"/>
            </w:r>
          </w:hyperlink>
        </w:p>
        <w:p w14:paraId="16306B41" w14:textId="1DD8DFF9" w:rsidR="00740F63" w:rsidRDefault="00F65022" w:rsidP="00B857B4">
          <w:pPr>
            <w:pStyle w:val="TOC1"/>
            <w:tabs>
              <w:tab w:val="right" w:leader="dot" w:pos="9350"/>
            </w:tabs>
            <w:spacing w:line="240" w:lineRule="auto"/>
            <w:rPr>
              <w:noProof/>
              <w:kern w:val="0"/>
              <w:lang w:val="en-SG" w:eastAsia="en-GB"/>
            </w:rPr>
          </w:pPr>
          <w:hyperlink w:anchor="_Toc101115934" w:history="1">
            <w:r w:rsidR="00740F63" w:rsidRPr="00981D6E">
              <w:rPr>
                <w:rStyle w:val="Hyperlink"/>
                <w:noProof/>
                <w:lang w:val="en-GB" w:bidi="en-GB"/>
              </w:rPr>
              <w:t>Abstract</w:t>
            </w:r>
            <w:r w:rsidR="00740F63">
              <w:rPr>
                <w:noProof/>
                <w:webHidden/>
              </w:rPr>
              <w:tab/>
            </w:r>
            <w:r w:rsidR="00740F63">
              <w:rPr>
                <w:noProof/>
                <w:webHidden/>
              </w:rPr>
              <w:fldChar w:fldCharType="begin"/>
            </w:r>
            <w:r w:rsidR="00740F63">
              <w:rPr>
                <w:noProof/>
                <w:webHidden/>
              </w:rPr>
              <w:instrText xml:space="preserve"> PAGEREF _Toc101115934 \h </w:instrText>
            </w:r>
            <w:r w:rsidR="00740F63">
              <w:rPr>
                <w:noProof/>
                <w:webHidden/>
              </w:rPr>
            </w:r>
            <w:r w:rsidR="00740F63">
              <w:rPr>
                <w:noProof/>
                <w:webHidden/>
              </w:rPr>
              <w:fldChar w:fldCharType="separate"/>
            </w:r>
            <w:r w:rsidR="00740F63">
              <w:rPr>
                <w:noProof/>
                <w:webHidden/>
              </w:rPr>
              <w:t>5</w:t>
            </w:r>
            <w:r w:rsidR="00740F63">
              <w:rPr>
                <w:noProof/>
                <w:webHidden/>
              </w:rPr>
              <w:fldChar w:fldCharType="end"/>
            </w:r>
          </w:hyperlink>
        </w:p>
        <w:p w14:paraId="5A8F47FF" w14:textId="3A3904E5" w:rsidR="00740F63" w:rsidRDefault="00F65022" w:rsidP="00B857B4">
          <w:pPr>
            <w:pStyle w:val="TOC1"/>
            <w:tabs>
              <w:tab w:val="left" w:pos="1200"/>
              <w:tab w:val="right" w:leader="dot" w:pos="9350"/>
            </w:tabs>
            <w:spacing w:line="240" w:lineRule="auto"/>
            <w:rPr>
              <w:noProof/>
              <w:kern w:val="0"/>
              <w:lang w:val="en-SG" w:eastAsia="en-GB"/>
            </w:rPr>
          </w:pPr>
          <w:hyperlink w:anchor="_Toc101115935" w:history="1">
            <w:r w:rsidR="00740F63" w:rsidRPr="00981D6E">
              <w:rPr>
                <w:rStyle w:val="Hyperlink"/>
                <w:noProof/>
              </w:rPr>
              <w:t>1.</w:t>
            </w:r>
            <w:r w:rsidR="00740F63">
              <w:rPr>
                <w:noProof/>
                <w:kern w:val="0"/>
                <w:lang w:val="en-SG" w:eastAsia="en-GB"/>
              </w:rPr>
              <w:tab/>
            </w:r>
            <w:r w:rsidR="00740F63" w:rsidRPr="00981D6E">
              <w:rPr>
                <w:rStyle w:val="Hyperlink"/>
                <w:noProof/>
              </w:rPr>
              <w:t>Introduction</w:t>
            </w:r>
            <w:r w:rsidR="00740F63">
              <w:rPr>
                <w:noProof/>
                <w:webHidden/>
              </w:rPr>
              <w:tab/>
            </w:r>
            <w:r w:rsidR="00740F63">
              <w:rPr>
                <w:noProof/>
                <w:webHidden/>
              </w:rPr>
              <w:fldChar w:fldCharType="begin"/>
            </w:r>
            <w:r w:rsidR="00740F63">
              <w:rPr>
                <w:noProof/>
                <w:webHidden/>
              </w:rPr>
              <w:instrText xml:space="preserve"> PAGEREF _Toc101115935 \h </w:instrText>
            </w:r>
            <w:r w:rsidR="00740F63">
              <w:rPr>
                <w:noProof/>
                <w:webHidden/>
              </w:rPr>
            </w:r>
            <w:r w:rsidR="00740F63">
              <w:rPr>
                <w:noProof/>
                <w:webHidden/>
              </w:rPr>
              <w:fldChar w:fldCharType="separate"/>
            </w:r>
            <w:r w:rsidR="00740F63">
              <w:rPr>
                <w:noProof/>
                <w:webHidden/>
              </w:rPr>
              <w:t>5</w:t>
            </w:r>
            <w:r w:rsidR="00740F63">
              <w:rPr>
                <w:noProof/>
                <w:webHidden/>
              </w:rPr>
              <w:fldChar w:fldCharType="end"/>
            </w:r>
          </w:hyperlink>
        </w:p>
        <w:p w14:paraId="45C9E1FF" w14:textId="2036DA9B" w:rsidR="00740F63" w:rsidRDefault="00F65022" w:rsidP="00B857B4">
          <w:pPr>
            <w:pStyle w:val="TOC2"/>
            <w:tabs>
              <w:tab w:val="right" w:leader="dot" w:pos="9350"/>
            </w:tabs>
            <w:spacing w:line="240" w:lineRule="auto"/>
            <w:rPr>
              <w:noProof/>
              <w:kern w:val="0"/>
              <w:lang w:val="en-SG" w:eastAsia="en-GB"/>
            </w:rPr>
          </w:pPr>
          <w:hyperlink w:anchor="_Toc101115936" w:history="1">
            <w:r w:rsidR="00740F63" w:rsidRPr="00981D6E">
              <w:rPr>
                <w:rStyle w:val="Hyperlink"/>
                <w:noProof/>
              </w:rPr>
              <w:t>1.1 Objective</w:t>
            </w:r>
            <w:r w:rsidR="00740F63">
              <w:rPr>
                <w:noProof/>
                <w:webHidden/>
              </w:rPr>
              <w:tab/>
            </w:r>
            <w:r w:rsidR="00740F63">
              <w:rPr>
                <w:noProof/>
                <w:webHidden/>
              </w:rPr>
              <w:fldChar w:fldCharType="begin"/>
            </w:r>
            <w:r w:rsidR="00740F63">
              <w:rPr>
                <w:noProof/>
                <w:webHidden/>
              </w:rPr>
              <w:instrText xml:space="preserve"> PAGEREF _Toc101115936 \h </w:instrText>
            </w:r>
            <w:r w:rsidR="00740F63">
              <w:rPr>
                <w:noProof/>
                <w:webHidden/>
              </w:rPr>
            </w:r>
            <w:r w:rsidR="00740F63">
              <w:rPr>
                <w:noProof/>
                <w:webHidden/>
              </w:rPr>
              <w:fldChar w:fldCharType="separate"/>
            </w:r>
            <w:r w:rsidR="00740F63">
              <w:rPr>
                <w:noProof/>
                <w:webHidden/>
              </w:rPr>
              <w:t>6</w:t>
            </w:r>
            <w:r w:rsidR="00740F63">
              <w:rPr>
                <w:noProof/>
                <w:webHidden/>
              </w:rPr>
              <w:fldChar w:fldCharType="end"/>
            </w:r>
          </w:hyperlink>
        </w:p>
        <w:p w14:paraId="6CEFBDBD" w14:textId="3CCB36EA" w:rsidR="00740F63" w:rsidRDefault="00F65022" w:rsidP="00B857B4">
          <w:pPr>
            <w:pStyle w:val="TOC2"/>
            <w:tabs>
              <w:tab w:val="right" w:leader="dot" w:pos="9350"/>
            </w:tabs>
            <w:spacing w:line="240" w:lineRule="auto"/>
            <w:rPr>
              <w:noProof/>
              <w:kern w:val="0"/>
              <w:lang w:val="en-SG" w:eastAsia="en-GB"/>
            </w:rPr>
          </w:pPr>
          <w:hyperlink w:anchor="_Toc101115937" w:history="1">
            <w:r w:rsidR="00740F63" w:rsidRPr="00981D6E">
              <w:rPr>
                <w:rStyle w:val="Hyperlink"/>
                <w:noProof/>
              </w:rPr>
              <w:t>1.2 Value Proposition</w:t>
            </w:r>
            <w:r w:rsidR="00740F63">
              <w:rPr>
                <w:noProof/>
                <w:webHidden/>
              </w:rPr>
              <w:tab/>
            </w:r>
            <w:r w:rsidR="00740F63">
              <w:rPr>
                <w:noProof/>
                <w:webHidden/>
              </w:rPr>
              <w:fldChar w:fldCharType="begin"/>
            </w:r>
            <w:r w:rsidR="00740F63">
              <w:rPr>
                <w:noProof/>
                <w:webHidden/>
              </w:rPr>
              <w:instrText xml:space="preserve"> PAGEREF _Toc101115937 \h </w:instrText>
            </w:r>
            <w:r w:rsidR="00740F63">
              <w:rPr>
                <w:noProof/>
                <w:webHidden/>
              </w:rPr>
            </w:r>
            <w:r w:rsidR="00740F63">
              <w:rPr>
                <w:noProof/>
                <w:webHidden/>
              </w:rPr>
              <w:fldChar w:fldCharType="separate"/>
            </w:r>
            <w:r w:rsidR="00740F63">
              <w:rPr>
                <w:noProof/>
                <w:webHidden/>
              </w:rPr>
              <w:t>6</w:t>
            </w:r>
            <w:r w:rsidR="00740F63">
              <w:rPr>
                <w:noProof/>
                <w:webHidden/>
              </w:rPr>
              <w:fldChar w:fldCharType="end"/>
            </w:r>
          </w:hyperlink>
        </w:p>
        <w:p w14:paraId="444EEE27" w14:textId="794C906E" w:rsidR="00740F63" w:rsidRDefault="00F65022" w:rsidP="00B857B4">
          <w:pPr>
            <w:pStyle w:val="TOC2"/>
            <w:tabs>
              <w:tab w:val="right" w:leader="dot" w:pos="9350"/>
            </w:tabs>
            <w:spacing w:line="240" w:lineRule="auto"/>
            <w:rPr>
              <w:noProof/>
              <w:kern w:val="0"/>
              <w:lang w:val="en-SG" w:eastAsia="en-GB"/>
            </w:rPr>
          </w:pPr>
          <w:hyperlink w:anchor="_Toc101115938" w:history="1">
            <w:r w:rsidR="00740F63" w:rsidRPr="00981D6E">
              <w:rPr>
                <w:rStyle w:val="Hyperlink"/>
                <w:noProof/>
              </w:rPr>
              <w:t>1.3 Assumptions</w:t>
            </w:r>
            <w:r w:rsidR="00740F63">
              <w:rPr>
                <w:noProof/>
                <w:webHidden/>
              </w:rPr>
              <w:tab/>
            </w:r>
            <w:r w:rsidR="00740F63">
              <w:rPr>
                <w:noProof/>
                <w:webHidden/>
              </w:rPr>
              <w:fldChar w:fldCharType="begin"/>
            </w:r>
            <w:r w:rsidR="00740F63">
              <w:rPr>
                <w:noProof/>
                <w:webHidden/>
              </w:rPr>
              <w:instrText xml:space="preserve"> PAGEREF _Toc101115938 \h </w:instrText>
            </w:r>
            <w:r w:rsidR="00740F63">
              <w:rPr>
                <w:noProof/>
                <w:webHidden/>
              </w:rPr>
            </w:r>
            <w:r w:rsidR="00740F63">
              <w:rPr>
                <w:noProof/>
                <w:webHidden/>
              </w:rPr>
              <w:fldChar w:fldCharType="separate"/>
            </w:r>
            <w:r w:rsidR="00740F63">
              <w:rPr>
                <w:noProof/>
                <w:webHidden/>
              </w:rPr>
              <w:t>8</w:t>
            </w:r>
            <w:r w:rsidR="00740F63">
              <w:rPr>
                <w:noProof/>
                <w:webHidden/>
              </w:rPr>
              <w:fldChar w:fldCharType="end"/>
            </w:r>
          </w:hyperlink>
        </w:p>
        <w:p w14:paraId="231316A0" w14:textId="6A71C4C5" w:rsidR="00740F63" w:rsidRDefault="00F65022" w:rsidP="00B857B4">
          <w:pPr>
            <w:pStyle w:val="TOC1"/>
            <w:tabs>
              <w:tab w:val="left" w:pos="1200"/>
              <w:tab w:val="right" w:leader="dot" w:pos="9350"/>
            </w:tabs>
            <w:spacing w:line="240" w:lineRule="auto"/>
            <w:rPr>
              <w:noProof/>
              <w:kern w:val="0"/>
              <w:lang w:val="en-SG" w:eastAsia="en-GB"/>
            </w:rPr>
          </w:pPr>
          <w:hyperlink w:anchor="_Toc101115939" w:history="1">
            <w:r w:rsidR="00740F63" w:rsidRPr="00981D6E">
              <w:rPr>
                <w:rStyle w:val="Hyperlink"/>
                <w:noProof/>
              </w:rPr>
              <w:t>2.</w:t>
            </w:r>
            <w:r w:rsidR="00740F63">
              <w:rPr>
                <w:noProof/>
                <w:kern w:val="0"/>
                <w:lang w:val="en-SG" w:eastAsia="en-GB"/>
              </w:rPr>
              <w:tab/>
            </w:r>
            <w:r w:rsidR="00740F63" w:rsidRPr="00981D6E">
              <w:rPr>
                <w:rStyle w:val="Hyperlink"/>
                <w:noProof/>
              </w:rPr>
              <w:t>Methodology</w:t>
            </w:r>
            <w:r w:rsidR="00740F63">
              <w:rPr>
                <w:noProof/>
                <w:webHidden/>
              </w:rPr>
              <w:tab/>
            </w:r>
            <w:r w:rsidR="00740F63">
              <w:rPr>
                <w:noProof/>
                <w:webHidden/>
              </w:rPr>
              <w:fldChar w:fldCharType="begin"/>
            </w:r>
            <w:r w:rsidR="00740F63">
              <w:rPr>
                <w:noProof/>
                <w:webHidden/>
              </w:rPr>
              <w:instrText xml:space="preserve"> PAGEREF _Toc101115939 \h </w:instrText>
            </w:r>
            <w:r w:rsidR="00740F63">
              <w:rPr>
                <w:noProof/>
                <w:webHidden/>
              </w:rPr>
            </w:r>
            <w:r w:rsidR="00740F63">
              <w:rPr>
                <w:noProof/>
                <w:webHidden/>
              </w:rPr>
              <w:fldChar w:fldCharType="separate"/>
            </w:r>
            <w:r w:rsidR="00740F63">
              <w:rPr>
                <w:noProof/>
                <w:webHidden/>
              </w:rPr>
              <w:t>8</w:t>
            </w:r>
            <w:r w:rsidR="00740F63">
              <w:rPr>
                <w:noProof/>
                <w:webHidden/>
              </w:rPr>
              <w:fldChar w:fldCharType="end"/>
            </w:r>
          </w:hyperlink>
        </w:p>
        <w:p w14:paraId="2E57C467" w14:textId="0B731569" w:rsidR="00740F63" w:rsidRDefault="00F65022" w:rsidP="00B857B4">
          <w:pPr>
            <w:pStyle w:val="TOC2"/>
            <w:tabs>
              <w:tab w:val="right" w:leader="dot" w:pos="9350"/>
            </w:tabs>
            <w:spacing w:line="240" w:lineRule="auto"/>
            <w:rPr>
              <w:noProof/>
              <w:kern w:val="0"/>
              <w:lang w:val="en-SG" w:eastAsia="en-GB"/>
            </w:rPr>
          </w:pPr>
          <w:hyperlink w:anchor="_Toc101115940" w:history="1">
            <w:r w:rsidR="00740F63" w:rsidRPr="00981D6E">
              <w:rPr>
                <w:rStyle w:val="Hyperlink"/>
                <w:noProof/>
              </w:rPr>
              <w:t>2.1 Approach</w:t>
            </w:r>
            <w:r w:rsidR="00740F63">
              <w:rPr>
                <w:noProof/>
                <w:webHidden/>
              </w:rPr>
              <w:tab/>
            </w:r>
            <w:r w:rsidR="00740F63">
              <w:rPr>
                <w:noProof/>
                <w:webHidden/>
              </w:rPr>
              <w:fldChar w:fldCharType="begin"/>
            </w:r>
            <w:r w:rsidR="00740F63">
              <w:rPr>
                <w:noProof/>
                <w:webHidden/>
              </w:rPr>
              <w:instrText xml:space="preserve"> PAGEREF _Toc101115940 \h </w:instrText>
            </w:r>
            <w:r w:rsidR="00740F63">
              <w:rPr>
                <w:noProof/>
                <w:webHidden/>
              </w:rPr>
            </w:r>
            <w:r w:rsidR="00740F63">
              <w:rPr>
                <w:noProof/>
                <w:webHidden/>
              </w:rPr>
              <w:fldChar w:fldCharType="separate"/>
            </w:r>
            <w:r w:rsidR="00740F63">
              <w:rPr>
                <w:noProof/>
                <w:webHidden/>
              </w:rPr>
              <w:t>8</w:t>
            </w:r>
            <w:r w:rsidR="00740F63">
              <w:rPr>
                <w:noProof/>
                <w:webHidden/>
              </w:rPr>
              <w:fldChar w:fldCharType="end"/>
            </w:r>
          </w:hyperlink>
        </w:p>
        <w:p w14:paraId="781679CF" w14:textId="2F3AB59B" w:rsidR="00740F63" w:rsidRDefault="00F65022" w:rsidP="00B857B4">
          <w:pPr>
            <w:pStyle w:val="TOC2"/>
            <w:tabs>
              <w:tab w:val="right" w:leader="dot" w:pos="9350"/>
            </w:tabs>
            <w:spacing w:line="240" w:lineRule="auto"/>
            <w:rPr>
              <w:noProof/>
              <w:kern w:val="0"/>
              <w:lang w:val="en-SG" w:eastAsia="en-GB"/>
            </w:rPr>
          </w:pPr>
          <w:hyperlink w:anchor="_Toc101115941" w:history="1">
            <w:r w:rsidR="00740F63" w:rsidRPr="00981D6E">
              <w:rPr>
                <w:rStyle w:val="Hyperlink"/>
                <w:noProof/>
              </w:rPr>
              <w:t>2.2 Network Layout</w:t>
            </w:r>
            <w:r w:rsidR="00740F63">
              <w:rPr>
                <w:noProof/>
                <w:webHidden/>
              </w:rPr>
              <w:tab/>
            </w:r>
            <w:r w:rsidR="00740F63">
              <w:rPr>
                <w:noProof/>
                <w:webHidden/>
              </w:rPr>
              <w:fldChar w:fldCharType="begin"/>
            </w:r>
            <w:r w:rsidR="00740F63">
              <w:rPr>
                <w:noProof/>
                <w:webHidden/>
              </w:rPr>
              <w:instrText xml:space="preserve"> PAGEREF _Toc101115941 \h </w:instrText>
            </w:r>
            <w:r w:rsidR="00740F63">
              <w:rPr>
                <w:noProof/>
                <w:webHidden/>
              </w:rPr>
            </w:r>
            <w:r w:rsidR="00740F63">
              <w:rPr>
                <w:noProof/>
                <w:webHidden/>
              </w:rPr>
              <w:fldChar w:fldCharType="separate"/>
            </w:r>
            <w:r w:rsidR="00740F63">
              <w:rPr>
                <w:noProof/>
                <w:webHidden/>
              </w:rPr>
              <w:t>8</w:t>
            </w:r>
            <w:r w:rsidR="00740F63">
              <w:rPr>
                <w:noProof/>
                <w:webHidden/>
              </w:rPr>
              <w:fldChar w:fldCharType="end"/>
            </w:r>
          </w:hyperlink>
        </w:p>
        <w:p w14:paraId="114BE49A" w14:textId="12506F9C" w:rsidR="00740F63" w:rsidRDefault="00F65022" w:rsidP="00B857B4">
          <w:pPr>
            <w:pStyle w:val="TOC2"/>
            <w:tabs>
              <w:tab w:val="right" w:leader="dot" w:pos="9350"/>
            </w:tabs>
            <w:spacing w:line="240" w:lineRule="auto"/>
            <w:rPr>
              <w:noProof/>
              <w:kern w:val="0"/>
              <w:lang w:val="en-SG" w:eastAsia="en-GB"/>
            </w:rPr>
          </w:pPr>
          <w:hyperlink w:anchor="_Toc101115942" w:history="1">
            <w:r w:rsidR="00740F63" w:rsidRPr="00981D6E">
              <w:rPr>
                <w:rStyle w:val="Hyperlink"/>
                <w:noProof/>
              </w:rPr>
              <w:t>2.3 User Interaction</w:t>
            </w:r>
            <w:r w:rsidR="00740F63">
              <w:rPr>
                <w:noProof/>
                <w:webHidden/>
              </w:rPr>
              <w:tab/>
            </w:r>
            <w:r w:rsidR="00740F63">
              <w:rPr>
                <w:noProof/>
                <w:webHidden/>
              </w:rPr>
              <w:fldChar w:fldCharType="begin"/>
            </w:r>
            <w:r w:rsidR="00740F63">
              <w:rPr>
                <w:noProof/>
                <w:webHidden/>
              </w:rPr>
              <w:instrText xml:space="preserve"> PAGEREF _Toc101115942 \h </w:instrText>
            </w:r>
            <w:r w:rsidR="00740F63">
              <w:rPr>
                <w:noProof/>
                <w:webHidden/>
              </w:rPr>
            </w:r>
            <w:r w:rsidR="00740F63">
              <w:rPr>
                <w:noProof/>
                <w:webHidden/>
              </w:rPr>
              <w:fldChar w:fldCharType="separate"/>
            </w:r>
            <w:r w:rsidR="00740F63">
              <w:rPr>
                <w:noProof/>
                <w:webHidden/>
              </w:rPr>
              <w:t>9</w:t>
            </w:r>
            <w:r w:rsidR="00740F63">
              <w:rPr>
                <w:noProof/>
                <w:webHidden/>
              </w:rPr>
              <w:fldChar w:fldCharType="end"/>
            </w:r>
          </w:hyperlink>
        </w:p>
        <w:p w14:paraId="278D98BA" w14:textId="02B54DEA" w:rsidR="00740F63" w:rsidRDefault="00F65022" w:rsidP="00B857B4">
          <w:pPr>
            <w:pStyle w:val="TOC2"/>
            <w:tabs>
              <w:tab w:val="right" w:leader="dot" w:pos="9350"/>
            </w:tabs>
            <w:spacing w:line="240" w:lineRule="auto"/>
            <w:rPr>
              <w:noProof/>
              <w:kern w:val="0"/>
              <w:lang w:val="en-SG" w:eastAsia="en-GB"/>
            </w:rPr>
          </w:pPr>
          <w:hyperlink w:anchor="_Toc101115943" w:history="1">
            <w:r w:rsidR="00740F63" w:rsidRPr="00981D6E">
              <w:rPr>
                <w:rStyle w:val="Hyperlink"/>
                <w:noProof/>
              </w:rPr>
              <w:t>2.4 Degree of Pervasiveness</w:t>
            </w:r>
            <w:r w:rsidR="00740F63">
              <w:rPr>
                <w:noProof/>
                <w:webHidden/>
              </w:rPr>
              <w:tab/>
            </w:r>
            <w:r w:rsidR="00740F63">
              <w:rPr>
                <w:noProof/>
                <w:webHidden/>
              </w:rPr>
              <w:fldChar w:fldCharType="begin"/>
            </w:r>
            <w:r w:rsidR="00740F63">
              <w:rPr>
                <w:noProof/>
                <w:webHidden/>
              </w:rPr>
              <w:instrText xml:space="preserve"> PAGEREF _Toc101115943 \h </w:instrText>
            </w:r>
            <w:r w:rsidR="00740F63">
              <w:rPr>
                <w:noProof/>
                <w:webHidden/>
              </w:rPr>
            </w:r>
            <w:r w:rsidR="00740F63">
              <w:rPr>
                <w:noProof/>
                <w:webHidden/>
              </w:rPr>
              <w:fldChar w:fldCharType="separate"/>
            </w:r>
            <w:r w:rsidR="00740F63">
              <w:rPr>
                <w:noProof/>
                <w:webHidden/>
              </w:rPr>
              <w:t>10</w:t>
            </w:r>
            <w:r w:rsidR="00740F63">
              <w:rPr>
                <w:noProof/>
                <w:webHidden/>
              </w:rPr>
              <w:fldChar w:fldCharType="end"/>
            </w:r>
          </w:hyperlink>
        </w:p>
        <w:p w14:paraId="7E28D48F" w14:textId="17FA2B1E" w:rsidR="00740F63" w:rsidRDefault="00F65022" w:rsidP="00B857B4">
          <w:pPr>
            <w:pStyle w:val="TOC1"/>
            <w:tabs>
              <w:tab w:val="left" w:pos="1200"/>
              <w:tab w:val="right" w:leader="dot" w:pos="9350"/>
            </w:tabs>
            <w:spacing w:line="240" w:lineRule="auto"/>
            <w:rPr>
              <w:noProof/>
              <w:kern w:val="0"/>
              <w:lang w:val="en-SG" w:eastAsia="en-GB"/>
            </w:rPr>
          </w:pPr>
          <w:hyperlink w:anchor="_Toc101115944" w:history="1">
            <w:r w:rsidR="00740F63" w:rsidRPr="00981D6E">
              <w:rPr>
                <w:rStyle w:val="Hyperlink"/>
                <w:noProof/>
              </w:rPr>
              <w:t>3.</w:t>
            </w:r>
            <w:r w:rsidR="00740F63">
              <w:rPr>
                <w:noProof/>
                <w:kern w:val="0"/>
                <w:lang w:val="en-SG" w:eastAsia="en-GB"/>
              </w:rPr>
              <w:tab/>
            </w:r>
            <w:r w:rsidR="00740F63" w:rsidRPr="00981D6E">
              <w:rPr>
                <w:rStyle w:val="Hyperlink"/>
                <w:noProof/>
              </w:rPr>
              <w:t>Business Model</w:t>
            </w:r>
            <w:r w:rsidR="00740F63">
              <w:rPr>
                <w:noProof/>
                <w:webHidden/>
              </w:rPr>
              <w:tab/>
            </w:r>
            <w:r w:rsidR="00740F63">
              <w:rPr>
                <w:noProof/>
                <w:webHidden/>
              </w:rPr>
              <w:fldChar w:fldCharType="begin"/>
            </w:r>
            <w:r w:rsidR="00740F63">
              <w:rPr>
                <w:noProof/>
                <w:webHidden/>
              </w:rPr>
              <w:instrText xml:space="preserve"> PAGEREF _Toc101115944 \h </w:instrText>
            </w:r>
            <w:r w:rsidR="00740F63">
              <w:rPr>
                <w:noProof/>
                <w:webHidden/>
              </w:rPr>
            </w:r>
            <w:r w:rsidR="00740F63">
              <w:rPr>
                <w:noProof/>
                <w:webHidden/>
              </w:rPr>
              <w:fldChar w:fldCharType="separate"/>
            </w:r>
            <w:r w:rsidR="00740F63">
              <w:rPr>
                <w:noProof/>
                <w:webHidden/>
              </w:rPr>
              <w:t>12</w:t>
            </w:r>
            <w:r w:rsidR="00740F63">
              <w:rPr>
                <w:noProof/>
                <w:webHidden/>
              </w:rPr>
              <w:fldChar w:fldCharType="end"/>
            </w:r>
          </w:hyperlink>
        </w:p>
        <w:p w14:paraId="7F6F6C9A" w14:textId="5EA47CC3" w:rsidR="00740F63" w:rsidRDefault="00F65022" w:rsidP="00B857B4">
          <w:pPr>
            <w:pStyle w:val="TOC2"/>
            <w:tabs>
              <w:tab w:val="left" w:pos="1680"/>
              <w:tab w:val="right" w:leader="dot" w:pos="9350"/>
            </w:tabs>
            <w:spacing w:line="240" w:lineRule="auto"/>
            <w:rPr>
              <w:noProof/>
              <w:kern w:val="0"/>
              <w:lang w:val="en-SG" w:eastAsia="en-GB"/>
            </w:rPr>
          </w:pPr>
          <w:hyperlink w:anchor="_Toc101115945" w:history="1">
            <w:r w:rsidR="00740F63" w:rsidRPr="00981D6E">
              <w:rPr>
                <w:rStyle w:val="Hyperlink"/>
                <w:noProof/>
              </w:rPr>
              <w:t>3.1</w:t>
            </w:r>
            <w:r w:rsidR="00740F63">
              <w:rPr>
                <w:noProof/>
                <w:kern w:val="0"/>
                <w:lang w:val="en-SG" w:eastAsia="en-GB"/>
              </w:rPr>
              <w:tab/>
            </w:r>
            <w:r w:rsidR="00740F63" w:rsidRPr="00981D6E">
              <w:rPr>
                <w:rStyle w:val="Hyperlink"/>
                <w:noProof/>
              </w:rPr>
              <w:t>Revenue Model</w:t>
            </w:r>
            <w:r w:rsidR="00740F63">
              <w:rPr>
                <w:noProof/>
                <w:webHidden/>
              </w:rPr>
              <w:tab/>
            </w:r>
            <w:r w:rsidR="00740F63">
              <w:rPr>
                <w:noProof/>
                <w:webHidden/>
              </w:rPr>
              <w:fldChar w:fldCharType="begin"/>
            </w:r>
            <w:r w:rsidR="00740F63">
              <w:rPr>
                <w:noProof/>
                <w:webHidden/>
              </w:rPr>
              <w:instrText xml:space="preserve"> PAGEREF _Toc101115945 \h </w:instrText>
            </w:r>
            <w:r w:rsidR="00740F63">
              <w:rPr>
                <w:noProof/>
                <w:webHidden/>
              </w:rPr>
            </w:r>
            <w:r w:rsidR="00740F63">
              <w:rPr>
                <w:noProof/>
                <w:webHidden/>
              </w:rPr>
              <w:fldChar w:fldCharType="separate"/>
            </w:r>
            <w:r w:rsidR="00740F63">
              <w:rPr>
                <w:noProof/>
                <w:webHidden/>
              </w:rPr>
              <w:t>12</w:t>
            </w:r>
            <w:r w:rsidR="00740F63">
              <w:rPr>
                <w:noProof/>
                <w:webHidden/>
              </w:rPr>
              <w:fldChar w:fldCharType="end"/>
            </w:r>
          </w:hyperlink>
        </w:p>
        <w:p w14:paraId="70A65D7B" w14:textId="51BC59CF" w:rsidR="00740F63" w:rsidRDefault="00F65022" w:rsidP="00B857B4">
          <w:pPr>
            <w:pStyle w:val="TOC2"/>
            <w:tabs>
              <w:tab w:val="left" w:pos="1680"/>
              <w:tab w:val="right" w:leader="dot" w:pos="9350"/>
            </w:tabs>
            <w:spacing w:line="240" w:lineRule="auto"/>
            <w:rPr>
              <w:noProof/>
              <w:kern w:val="0"/>
              <w:lang w:val="en-SG" w:eastAsia="en-GB"/>
            </w:rPr>
          </w:pPr>
          <w:hyperlink w:anchor="_Toc101115946" w:history="1">
            <w:r w:rsidR="00740F63" w:rsidRPr="00981D6E">
              <w:rPr>
                <w:rStyle w:val="Hyperlink"/>
                <w:noProof/>
              </w:rPr>
              <w:t>3.2</w:t>
            </w:r>
            <w:r w:rsidR="00740F63">
              <w:rPr>
                <w:noProof/>
                <w:kern w:val="0"/>
                <w:lang w:val="en-SG" w:eastAsia="en-GB"/>
              </w:rPr>
              <w:tab/>
            </w:r>
            <w:r w:rsidR="00740F63" w:rsidRPr="00981D6E">
              <w:rPr>
                <w:rStyle w:val="Hyperlink"/>
                <w:noProof/>
              </w:rPr>
              <w:t>Market Competition</w:t>
            </w:r>
            <w:r w:rsidR="00740F63">
              <w:rPr>
                <w:noProof/>
                <w:webHidden/>
              </w:rPr>
              <w:tab/>
            </w:r>
            <w:r w:rsidR="00740F63">
              <w:rPr>
                <w:noProof/>
                <w:webHidden/>
              </w:rPr>
              <w:fldChar w:fldCharType="begin"/>
            </w:r>
            <w:r w:rsidR="00740F63">
              <w:rPr>
                <w:noProof/>
                <w:webHidden/>
              </w:rPr>
              <w:instrText xml:space="preserve"> PAGEREF _Toc101115946 \h </w:instrText>
            </w:r>
            <w:r w:rsidR="00740F63">
              <w:rPr>
                <w:noProof/>
                <w:webHidden/>
              </w:rPr>
            </w:r>
            <w:r w:rsidR="00740F63">
              <w:rPr>
                <w:noProof/>
                <w:webHidden/>
              </w:rPr>
              <w:fldChar w:fldCharType="separate"/>
            </w:r>
            <w:r w:rsidR="00740F63">
              <w:rPr>
                <w:noProof/>
                <w:webHidden/>
              </w:rPr>
              <w:t>13</w:t>
            </w:r>
            <w:r w:rsidR="00740F63">
              <w:rPr>
                <w:noProof/>
                <w:webHidden/>
              </w:rPr>
              <w:fldChar w:fldCharType="end"/>
            </w:r>
          </w:hyperlink>
        </w:p>
        <w:p w14:paraId="395D3C88" w14:textId="182A16E6" w:rsidR="00740F63" w:rsidRDefault="00F65022" w:rsidP="00B857B4">
          <w:pPr>
            <w:pStyle w:val="TOC3"/>
            <w:tabs>
              <w:tab w:val="right" w:leader="dot" w:pos="9350"/>
            </w:tabs>
            <w:spacing w:line="240" w:lineRule="auto"/>
            <w:rPr>
              <w:noProof/>
              <w:kern w:val="0"/>
              <w:lang w:val="en-SG" w:eastAsia="en-GB"/>
            </w:rPr>
          </w:pPr>
          <w:hyperlink w:anchor="_Toc101115947" w:history="1">
            <w:r w:rsidR="00740F63" w:rsidRPr="00981D6E">
              <w:rPr>
                <w:rStyle w:val="Hyperlink"/>
                <w:noProof/>
              </w:rPr>
              <w:t>3.2.1 Indirect Competitors</w:t>
            </w:r>
            <w:r w:rsidR="00740F63">
              <w:rPr>
                <w:noProof/>
                <w:webHidden/>
              </w:rPr>
              <w:tab/>
            </w:r>
            <w:r w:rsidR="00740F63">
              <w:rPr>
                <w:noProof/>
                <w:webHidden/>
              </w:rPr>
              <w:fldChar w:fldCharType="begin"/>
            </w:r>
            <w:r w:rsidR="00740F63">
              <w:rPr>
                <w:noProof/>
                <w:webHidden/>
              </w:rPr>
              <w:instrText xml:space="preserve"> PAGEREF _Toc101115947 \h </w:instrText>
            </w:r>
            <w:r w:rsidR="00740F63">
              <w:rPr>
                <w:noProof/>
                <w:webHidden/>
              </w:rPr>
            </w:r>
            <w:r w:rsidR="00740F63">
              <w:rPr>
                <w:noProof/>
                <w:webHidden/>
              </w:rPr>
              <w:fldChar w:fldCharType="separate"/>
            </w:r>
            <w:r w:rsidR="00740F63">
              <w:rPr>
                <w:noProof/>
                <w:webHidden/>
              </w:rPr>
              <w:t>13</w:t>
            </w:r>
            <w:r w:rsidR="00740F63">
              <w:rPr>
                <w:noProof/>
                <w:webHidden/>
              </w:rPr>
              <w:fldChar w:fldCharType="end"/>
            </w:r>
          </w:hyperlink>
        </w:p>
        <w:p w14:paraId="48E80931" w14:textId="6A20918E" w:rsidR="00740F63" w:rsidRDefault="00F65022" w:rsidP="00B857B4">
          <w:pPr>
            <w:pStyle w:val="TOC3"/>
            <w:tabs>
              <w:tab w:val="right" w:leader="dot" w:pos="9350"/>
            </w:tabs>
            <w:spacing w:line="240" w:lineRule="auto"/>
            <w:rPr>
              <w:noProof/>
              <w:kern w:val="0"/>
              <w:lang w:val="en-SG" w:eastAsia="en-GB"/>
            </w:rPr>
          </w:pPr>
          <w:hyperlink w:anchor="_Toc101115948" w:history="1">
            <w:r w:rsidR="00740F63" w:rsidRPr="00981D6E">
              <w:rPr>
                <w:rStyle w:val="Hyperlink"/>
                <w:noProof/>
              </w:rPr>
              <w:t>3.2.2 Direct Competitors</w:t>
            </w:r>
            <w:r w:rsidR="00740F63">
              <w:rPr>
                <w:noProof/>
                <w:webHidden/>
              </w:rPr>
              <w:tab/>
            </w:r>
            <w:r w:rsidR="00740F63">
              <w:rPr>
                <w:noProof/>
                <w:webHidden/>
              </w:rPr>
              <w:fldChar w:fldCharType="begin"/>
            </w:r>
            <w:r w:rsidR="00740F63">
              <w:rPr>
                <w:noProof/>
                <w:webHidden/>
              </w:rPr>
              <w:instrText xml:space="preserve"> PAGEREF _Toc101115948 \h </w:instrText>
            </w:r>
            <w:r w:rsidR="00740F63">
              <w:rPr>
                <w:noProof/>
                <w:webHidden/>
              </w:rPr>
            </w:r>
            <w:r w:rsidR="00740F63">
              <w:rPr>
                <w:noProof/>
                <w:webHidden/>
              </w:rPr>
              <w:fldChar w:fldCharType="separate"/>
            </w:r>
            <w:r w:rsidR="00740F63">
              <w:rPr>
                <w:noProof/>
                <w:webHidden/>
              </w:rPr>
              <w:t>13</w:t>
            </w:r>
            <w:r w:rsidR="00740F63">
              <w:rPr>
                <w:noProof/>
                <w:webHidden/>
              </w:rPr>
              <w:fldChar w:fldCharType="end"/>
            </w:r>
          </w:hyperlink>
        </w:p>
        <w:p w14:paraId="08B58A33" w14:textId="2AE7EFE2" w:rsidR="00740F63" w:rsidRDefault="00F65022" w:rsidP="00B857B4">
          <w:pPr>
            <w:pStyle w:val="TOC2"/>
            <w:tabs>
              <w:tab w:val="left" w:pos="1680"/>
              <w:tab w:val="right" w:leader="dot" w:pos="9350"/>
            </w:tabs>
            <w:spacing w:line="240" w:lineRule="auto"/>
            <w:rPr>
              <w:noProof/>
              <w:kern w:val="0"/>
              <w:lang w:val="en-SG" w:eastAsia="en-GB"/>
            </w:rPr>
          </w:pPr>
          <w:hyperlink w:anchor="_Toc101115949" w:history="1">
            <w:r w:rsidR="00740F63" w:rsidRPr="00981D6E">
              <w:rPr>
                <w:rStyle w:val="Hyperlink"/>
                <w:noProof/>
              </w:rPr>
              <w:t>3.3</w:t>
            </w:r>
            <w:r w:rsidR="00740F63">
              <w:rPr>
                <w:noProof/>
                <w:kern w:val="0"/>
                <w:lang w:val="en-SG" w:eastAsia="en-GB"/>
              </w:rPr>
              <w:tab/>
            </w:r>
            <w:r w:rsidR="00740F63" w:rsidRPr="00981D6E">
              <w:rPr>
                <w:rStyle w:val="Hyperlink"/>
                <w:noProof/>
              </w:rPr>
              <w:t>Marketing and Advertising Strategies</w:t>
            </w:r>
            <w:r w:rsidR="00740F63">
              <w:rPr>
                <w:noProof/>
                <w:webHidden/>
              </w:rPr>
              <w:tab/>
            </w:r>
            <w:r w:rsidR="00740F63">
              <w:rPr>
                <w:noProof/>
                <w:webHidden/>
              </w:rPr>
              <w:fldChar w:fldCharType="begin"/>
            </w:r>
            <w:r w:rsidR="00740F63">
              <w:rPr>
                <w:noProof/>
                <w:webHidden/>
              </w:rPr>
              <w:instrText xml:space="preserve"> PAGEREF _Toc101115949 \h </w:instrText>
            </w:r>
            <w:r w:rsidR="00740F63">
              <w:rPr>
                <w:noProof/>
                <w:webHidden/>
              </w:rPr>
            </w:r>
            <w:r w:rsidR="00740F63">
              <w:rPr>
                <w:noProof/>
                <w:webHidden/>
              </w:rPr>
              <w:fldChar w:fldCharType="separate"/>
            </w:r>
            <w:r w:rsidR="00740F63">
              <w:rPr>
                <w:noProof/>
                <w:webHidden/>
              </w:rPr>
              <w:t>15</w:t>
            </w:r>
            <w:r w:rsidR="00740F63">
              <w:rPr>
                <w:noProof/>
                <w:webHidden/>
              </w:rPr>
              <w:fldChar w:fldCharType="end"/>
            </w:r>
          </w:hyperlink>
        </w:p>
        <w:p w14:paraId="3783817F" w14:textId="64F8BAF3" w:rsidR="00740F63" w:rsidRDefault="00F65022" w:rsidP="00B857B4">
          <w:pPr>
            <w:pStyle w:val="TOC3"/>
            <w:tabs>
              <w:tab w:val="right" w:leader="dot" w:pos="9350"/>
            </w:tabs>
            <w:spacing w:line="240" w:lineRule="auto"/>
            <w:rPr>
              <w:noProof/>
              <w:kern w:val="0"/>
              <w:lang w:val="en-SG" w:eastAsia="en-GB"/>
            </w:rPr>
          </w:pPr>
          <w:hyperlink w:anchor="_Toc101115950" w:history="1">
            <w:r w:rsidR="00740F63" w:rsidRPr="00981D6E">
              <w:rPr>
                <w:rStyle w:val="Hyperlink"/>
                <w:noProof/>
                <w:lang w:val="en-SG"/>
              </w:rPr>
              <w:t>3.3.1 Market size and potential growth</w:t>
            </w:r>
            <w:r w:rsidR="00740F63">
              <w:rPr>
                <w:noProof/>
                <w:webHidden/>
              </w:rPr>
              <w:tab/>
            </w:r>
            <w:r w:rsidR="00740F63">
              <w:rPr>
                <w:noProof/>
                <w:webHidden/>
              </w:rPr>
              <w:fldChar w:fldCharType="begin"/>
            </w:r>
            <w:r w:rsidR="00740F63">
              <w:rPr>
                <w:noProof/>
                <w:webHidden/>
              </w:rPr>
              <w:instrText xml:space="preserve"> PAGEREF _Toc101115950 \h </w:instrText>
            </w:r>
            <w:r w:rsidR="00740F63">
              <w:rPr>
                <w:noProof/>
                <w:webHidden/>
              </w:rPr>
            </w:r>
            <w:r w:rsidR="00740F63">
              <w:rPr>
                <w:noProof/>
                <w:webHidden/>
              </w:rPr>
              <w:fldChar w:fldCharType="separate"/>
            </w:r>
            <w:r w:rsidR="00740F63">
              <w:rPr>
                <w:noProof/>
                <w:webHidden/>
              </w:rPr>
              <w:t>15</w:t>
            </w:r>
            <w:r w:rsidR="00740F63">
              <w:rPr>
                <w:noProof/>
                <w:webHidden/>
              </w:rPr>
              <w:fldChar w:fldCharType="end"/>
            </w:r>
          </w:hyperlink>
        </w:p>
        <w:p w14:paraId="4B0BBD1A" w14:textId="1A11FE95" w:rsidR="00740F63" w:rsidRDefault="00F65022" w:rsidP="00B857B4">
          <w:pPr>
            <w:pStyle w:val="TOC3"/>
            <w:tabs>
              <w:tab w:val="right" w:leader="dot" w:pos="9350"/>
            </w:tabs>
            <w:spacing w:line="240" w:lineRule="auto"/>
            <w:rPr>
              <w:noProof/>
              <w:kern w:val="0"/>
              <w:lang w:val="en-SG" w:eastAsia="en-GB"/>
            </w:rPr>
          </w:pPr>
          <w:hyperlink w:anchor="_Toc101115951" w:history="1">
            <w:r w:rsidR="00740F63" w:rsidRPr="00981D6E">
              <w:rPr>
                <w:rStyle w:val="Hyperlink"/>
                <w:noProof/>
              </w:rPr>
              <w:t>3.3.2 Advertising strategy</w:t>
            </w:r>
            <w:r w:rsidR="00740F63">
              <w:rPr>
                <w:noProof/>
                <w:webHidden/>
              </w:rPr>
              <w:tab/>
            </w:r>
            <w:r w:rsidR="00740F63">
              <w:rPr>
                <w:noProof/>
                <w:webHidden/>
              </w:rPr>
              <w:fldChar w:fldCharType="begin"/>
            </w:r>
            <w:r w:rsidR="00740F63">
              <w:rPr>
                <w:noProof/>
                <w:webHidden/>
              </w:rPr>
              <w:instrText xml:space="preserve"> PAGEREF _Toc101115951 \h </w:instrText>
            </w:r>
            <w:r w:rsidR="00740F63">
              <w:rPr>
                <w:noProof/>
                <w:webHidden/>
              </w:rPr>
            </w:r>
            <w:r w:rsidR="00740F63">
              <w:rPr>
                <w:noProof/>
                <w:webHidden/>
              </w:rPr>
              <w:fldChar w:fldCharType="separate"/>
            </w:r>
            <w:r w:rsidR="00740F63">
              <w:rPr>
                <w:noProof/>
                <w:webHidden/>
              </w:rPr>
              <w:t>15</w:t>
            </w:r>
            <w:r w:rsidR="00740F63">
              <w:rPr>
                <w:noProof/>
                <w:webHidden/>
              </w:rPr>
              <w:fldChar w:fldCharType="end"/>
            </w:r>
          </w:hyperlink>
        </w:p>
        <w:p w14:paraId="1C6271BA" w14:textId="5079B7BC" w:rsidR="00740F63" w:rsidRDefault="00F65022" w:rsidP="00B857B4">
          <w:pPr>
            <w:pStyle w:val="TOC3"/>
            <w:tabs>
              <w:tab w:val="right" w:leader="dot" w:pos="9350"/>
            </w:tabs>
            <w:spacing w:line="240" w:lineRule="auto"/>
            <w:rPr>
              <w:noProof/>
              <w:kern w:val="0"/>
              <w:lang w:val="en-SG" w:eastAsia="en-GB"/>
            </w:rPr>
          </w:pPr>
          <w:hyperlink w:anchor="_Toc101115952" w:history="1">
            <w:r w:rsidR="00740F63" w:rsidRPr="00981D6E">
              <w:rPr>
                <w:rStyle w:val="Hyperlink"/>
                <w:noProof/>
              </w:rPr>
              <w:t>3.3.3 Quantifying business growth</w:t>
            </w:r>
            <w:r w:rsidR="00740F63">
              <w:rPr>
                <w:noProof/>
                <w:webHidden/>
              </w:rPr>
              <w:tab/>
            </w:r>
            <w:r w:rsidR="00740F63">
              <w:rPr>
                <w:noProof/>
                <w:webHidden/>
              </w:rPr>
              <w:fldChar w:fldCharType="begin"/>
            </w:r>
            <w:r w:rsidR="00740F63">
              <w:rPr>
                <w:noProof/>
                <w:webHidden/>
              </w:rPr>
              <w:instrText xml:space="preserve"> PAGEREF _Toc101115952 \h </w:instrText>
            </w:r>
            <w:r w:rsidR="00740F63">
              <w:rPr>
                <w:noProof/>
                <w:webHidden/>
              </w:rPr>
            </w:r>
            <w:r w:rsidR="00740F63">
              <w:rPr>
                <w:noProof/>
                <w:webHidden/>
              </w:rPr>
              <w:fldChar w:fldCharType="separate"/>
            </w:r>
            <w:r w:rsidR="00740F63">
              <w:rPr>
                <w:noProof/>
                <w:webHidden/>
              </w:rPr>
              <w:t>16</w:t>
            </w:r>
            <w:r w:rsidR="00740F63">
              <w:rPr>
                <w:noProof/>
                <w:webHidden/>
              </w:rPr>
              <w:fldChar w:fldCharType="end"/>
            </w:r>
          </w:hyperlink>
        </w:p>
        <w:p w14:paraId="07B1B9E6" w14:textId="6C26C1CF" w:rsidR="00740F63" w:rsidRDefault="00F65022" w:rsidP="00B857B4">
          <w:pPr>
            <w:pStyle w:val="TOC1"/>
            <w:tabs>
              <w:tab w:val="left" w:pos="1200"/>
              <w:tab w:val="right" w:leader="dot" w:pos="9350"/>
            </w:tabs>
            <w:spacing w:line="240" w:lineRule="auto"/>
            <w:rPr>
              <w:noProof/>
              <w:kern w:val="0"/>
              <w:lang w:val="en-SG" w:eastAsia="en-GB"/>
            </w:rPr>
          </w:pPr>
          <w:hyperlink w:anchor="_Toc101115953" w:history="1">
            <w:r w:rsidR="00740F63" w:rsidRPr="00981D6E">
              <w:rPr>
                <w:rStyle w:val="Hyperlink"/>
                <w:noProof/>
              </w:rPr>
              <w:t>4.</w:t>
            </w:r>
            <w:r w:rsidR="00740F63">
              <w:rPr>
                <w:noProof/>
                <w:kern w:val="0"/>
                <w:lang w:val="en-SG" w:eastAsia="en-GB"/>
              </w:rPr>
              <w:tab/>
            </w:r>
            <w:r w:rsidR="00740F63" w:rsidRPr="00981D6E">
              <w:rPr>
                <w:rStyle w:val="Hyperlink"/>
                <w:noProof/>
              </w:rPr>
              <w:t>Prototype</w:t>
            </w:r>
            <w:r w:rsidR="00740F63">
              <w:rPr>
                <w:noProof/>
                <w:webHidden/>
              </w:rPr>
              <w:tab/>
            </w:r>
            <w:r w:rsidR="00740F63">
              <w:rPr>
                <w:noProof/>
                <w:webHidden/>
              </w:rPr>
              <w:fldChar w:fldCharType="begin"/>
            </w:r>
            <w:r w:rsidR="00740F63">
              <w:rPr>
                <w:noProof/>
                <w:webHidden/>
              </w:rPr>
              <w:instrText xml:space="preserve"> PAGEREF _Toc101115953 \h </w:instrText>
            </w:r>
            <w:r w:rsidR="00740F63">
              <w:rPr>
                <w:noProof/>
                <w:webHidden/>
              </w:rPr>
            </w:r>
            <w:r w:rsidR="00740F63">
              <w:rPr>
                <w:noProof/>
                <w:webHidden/>
              </w:rPr>
              <w:fldChar w:fldCharType="separate"/>
            </w:r>
            <w:r w:rsidR="00740F63">
              <w:rPr>
                <w:noProof/>
                <w:webHidden/>
              </w:rPr>
              <w:t>16</w:t>
            </w:r>
            <w:r w:rsidR="00740F63">
              <w:rPr>
                <w:noProof/>
                <w:webHidden/>
              </w:rPr>
              <w:fldChar w:fldCharType="end"/>
            </w:r>
          </w:hyperlink>
        </w:p>
        <w:p w14:paraId="4835716A" w14:textId="739C82CC" w:rsidR="00740F63" w:rsidRDefault="00F65022" w:rsidP="00B857B4">
          <w:pPr>
            <w:pStyle w:val="TOC2"/>
            <w:tabs>
              <w:tab w:val="left" w:pos="1680"/>
              <w:tab w:val="right" w:leader="dot" w:pos="9350"/>
            </w:tabs>
            <w:spacing w:line="240" w:lineRule="auto"/>
            <w:rPr>
              <w:noProof/>
              <w:kern w:val="0"/>
              <w:lang w:val="en-SG" w:eastAsia="en-GB"/>
            </w:rPr>
          </w:pPr>
          <w:hyperlink w:anchor="_Toc101115954" w:history="1">
            <w:r w:rsidR="00740F63" w:rsidRPr="00981D6E">
              <w:rPr>
                <w:rStyle w:val="Hyperlink"/>
                <w:noProof/>
              </w:rPr>
              <w:t>4.1</w:t>
            </w:r>
            <w:r w:rsidR="00740F63">
              <w:rPr>
                <w:noProof/>
                <w:kern w:val="0"/>
                <w:lang w:val="en-SG" w:eastAsia="en-GB"/>
              </w:rPr>
              <w:tab/>
            </w:r>
            <w:r w:rsidR="00740F63" w:rsidRPr="00981D6E">
              <w:rPr>
                <w:rStyle w:val="Hyperlink"/>
                <w:noProof/>
              </w:rPr>
              <w:t>Implementation</w:t>
            </w:r>
            <w:r w:rsidR="00740F63">
              <w:rPr>
                <w:noProof/>
                <w:webHidden/>
              </w:rPr>
              <w:tab/>
            </w:r>
            <w:r w:rsidR="00740F63">
              <w:rPr>
                <w:noProof/>
                <w:webHidden/>
              </w:rPr>
              <w:fldChar w:fldCharType="begin"/>
            </w:r>
            <w:r w:rsidR="00740F63">
              <w:rPr>
                <w:noProof/>
                <w:webHidden/>
              </w:rPr>
              <w:instrText xml:space="preserve"> PAGEREF _Toc101115954 \h </w:instrText>
            </w:r>
            <w:r w:rsidR="00740F63">
              <w:rPr>
                <w:noProof/>
                <w:webHidden/>
              </w:rPr>
            </w:r>
            <w:r w:rsidR="00740F63">
              <w:rPr>
                <w:noProof/>
                <w:webHidden/>
              </w:rPr>
              <w:fldChar w:fldCharType="separate"/>
            </w:r>
            <w:r w:rsidR="00740F63">
              <w:rPr>
                <w:noProof/>
                <w:webHidden/>
              </w:rPr>
              <w:t>16</w:t>
            </w:r>
            <w:r w:rsidR="00740F63">
              <w:rPr>
                <w:noProof/>
                <w:webHidden/>
              </w:rPr>
              <w:fldChar w:fldCharType="end"/>
            </w:r>
          </w:hyperlink>
        </w:p>
        <w:p w14:paraId="454CC693" w14:textId="0FF7F48B" w:rsidR="00740F63" w:rsidRDefault="00F65022" w:rsidP="00B857B4">
          <w:pPr>
            <w:pStyle w:val="TOC2"/>
            <w:tabs>
              <w:tab w:val="left" w:pos="1680"/>
              <w:tab w:val="right" w:leader="dot" w:pos="9350"/>
            </w:tabs>
            <w:spacing w:line="240" w:lineRule="auto"/>
            <w:rPr>
              <w:noProof/>
              <w:kern w:val="0"/>
              <w:lang w:val="en-SG" w:eastAsia="en-GB"/>
            </w:rPr>
          </w:pPr>
          <w:hyperlink w:anchor="_Toc101115955" w:history="1">
            <w:r w:rsidR="00740F63" w:rsidRPr="00981D6E">
              <w:rPr>
                <w:rStyle w:val="Hyperlink"/>
                <w:noProof/>
              </w:rPr>
              <w:t>4.2</w:t>
            </w:r>
            <w:r w:rsidR="00740F63">
              <w:rPr>
                <w:noProof/>
                <w:kern w:val="0"/>
                <w:lang w:val="en-SG" w:eastAsia="en-GB"/>
              </w:rPr>
              <w:tab/>
            </w:r>
            <w:r w:rsidR="00740F63" w:rsidRPr="00981D6E">
              <w:rPr>
                <w:rStyle w:val="Hyperlink"/>
                <w:noProof/>
              </w:rPr>
              <w:t>Machine Learning</w:t>
            </w:r>
            <w:r w:rsidR="00740F63">
              <w:rPr>
                <w:noProof/>
                <w:webHidden/>
              </w:rPr>
              <w:tab/>
            </w:r>
            <w:r w:rsidR="00740F63">
              <w:rPr>
                <w:noProof/>
                <w:webHidden/>
              </w:rPr>
              <w:fldChar w:fldCharType="begin"/>
            </w:r>
            <w:r w:rsidR="00740F63">
              <w:rPr>
                <w:noProof/>
                <w:webHidden/>
              </w:rPr>
              <w:instrText xml:space="preserve"> PAGEREF _Toc101115955 \h </w:instrText>
            </w:r>
            <w:r w:rsidR="00740F63">
              <w:rPr>
                <w:noProof/>
                <w:webHidden/>
              </w:rPr>
            </w:r>
            <w:r w:rsidR="00740F63">
              <w:rPr>
                <w:noProof/>
                <w:webHidden/>
              </w:rPr>
              <w:fldChar w:fldCharType="separate"/>
            </w:r>
            <w:r w:rsidR="00740F63">
              <w:rPr>
                <w:noProof/>
                <w:webHidden/>
              </w:rPr>
              <w:t>20</w:t>
            </w:r>
            <w:r w:rsidR="00740F63">
              <w:rPr>
                <w:noProof/>
                <w:webHidden/>
              </w:rPr>
              <w:fldChar w:fldCharType="end"/>
            </w:r>
          </w:hyperlink>
        </w:p>
        <w:p w14:paraId="2D6AD1CA" w14:textId="4B59859F" w:rsidR="00740F63" w:rsidRDefault="00F65022" w:rsidP="00B857B4">
          <w:pPr>
            <w:pStyle w:val="TOC2"/>
            <w:tabs>
              <w:tab w:val="left" w:pos="1680"/>
              <w:tab w:val="right" w:leader="dot" w:pos="9350"/>
            </w:tabs>
            <w:spacing w:line="240" w:lineRule="auto"/>
            <w:rPr>
              <w:noProof/>
              <w:kern w:val="0"/>
              <w:lang w:val="en-SG" w:eastAsia="en-GB"/>
            </w:rPr>
          </w:pPr>
          <w:hyperlink w:anchor="_Toc101115956" w:history="1">
            <w:r w:rsidR="00740F63" w:rsidRPr="00981D6E">
              <w:rPr>
                <w:rStyle w:val="Hyperlink"/>
                <w:noProof/>
              </w:rPr>
              <w:t>4.3</w:t>
            </w:r>
            <w:r w:rsidR="00740F63">
              <w:rPr>
                <w:noProof/>
                <w:kern w:val="0"/>
                <w:lang w:val="en-SG" w:eastAsia="en-GB"/>
              </w:rPr>
              <w:tab/>
            </w:r>
            <w:r w:rsidR="00740F63" w:rsidRPr="00981D6E">
              <w:rPr>
                <w:rStyle w:val="Hyperlink"/>
                <w:noProof/>
              </w:rPr>
              <w:t>Android Application</w:t>
            </w:r>
            <w:r w:rsidR="00740F63">
              <w:rPr>
                <w:noProof/>
                <w:webHidden/>
              </w:rPr>
              <w:tab/>
            </w:r>
            <w:r w:rsidR="00740F63">
              <w:rPr>
                <w:noProof/>
                <w:webHidden/>
              </w:rPr>
              <w:fldChar w:fldCharType="begin"/>
            </w:r>
            <w:r w:rsidR="00740F63">
              <w:rPr>
                <w:noProof/>
                <w:webHidden/>
              </w:rPr>
              <w:instrText xml:space="preserve"> PAGEREF _Toc101115956 \h </w:instrText>
            </w:r>
            <w:r w:rsidR="00740F63">
              <w:rPr>
                <w:noProof/>
                <w:webHidden/>
              </w:rPr>
            </w:r>
            <w:r w:rsidR="00740F63">
              <w:rPr>
                <w:noProof/>
                <w:webHidden/>
              </w:rPr>
              <w:fldChar w:fldCharType="separate"/>
            </w:r>
            <w:r w:rsidR="00740F63">
              <w:rPr>
                <w:noProof/>
                <w:webHidden/>
              </w:rPr>
              <w:t>23</w:t>
            </w:r>
            <w:r w:rsidR="00740F63">
              <w:rPr>
                <w:noProof/>
                <w:webHidden/>
              </w:rPr>
              <w:fldChar w:fldCharType="end"/>
            </w:r>
          </w:hyperlink>
        </w:p>
        <w:p w14:paraId="75FF0ACC" w14:textId="5E1D7AA6" w:rsidR="00740F63" w:rsidRDefault="00F65022" w:rsidP="00B857B4">
          <w:pPr>
            <w:pStyle w:val="TOC3"/>
            <w:tabs>
              <w:tab w:val="right" w:leader="dot" w:pos="9350"/>
            </w:tabs>
            <w:spacing w:line="240" w:lineRule="auto"/>
            <w:rPr>
              <w:noProof/>
              <w:kern w:val="0"/>
              <w:lang w:val="en-SG" w:eastAsia="en-GB"/>
            </w:rPr>
          </w:pPr>
          <w:hyperlink w:anchor="_Toc101115957" w:history="1">
            <w:r w:rsidR="00740F63" w:rsidRPr="00981D6E">
              <w:rPr>
                <w:rStyle w:val="Hyperlink"/>
                <w:noProof/>
              </w:rPr>
              <w:t>4.3.1 Overview</w:t>
            </w:r>
            <w:r w:rsidR="00740F63">
              <w:rPr>
                <w:noProof/>
                <w:webHidden/>
              </w:rPr>
              <w:tab/>
            </w:r>
            <w:r w:rsidR="00740F63">
              <w:rPr>
                <w:noProof/>
                <w:webHidden/>
              </w:rPr>
              <w:fldChar w:fldCharType="begin"/>
            </w:r>
            <w:r w:rsidR="00740F63">
              <w:rPr>
                <w:noProof/>
                <w:webHidden/>
              </w:rPr>
              <w:instrText xml:space="preserve"> PAGEREF _Toc101115957 \h </w:instrText>
            </w:r>
            <w:r w:rsidR="00740F63">
              <w:rPr>
                <w:noProof/>
                <w:webHidden/>
              </w:rPr>
            </w:r>
            <w:r w:rsidR="00740F63">
              <w:rPr>
                <w:noProof/>
                <w:webHidden/>
              </w:rPr>
              <w:fldChar w:fldCharType="separate"/>
            </w:r>
            <w:r w:rsidR="00740F63">
              <w:rPr>
                <w:noProof/>
                <w:webHidden/>
              </w:rPr>
              <w:t>23</w:t>
            </w:r>
            <w:r w:rsidR="00740F63">
              <w:rPr>
                <w:noProof/>
                <w:webHidden/>
              </w:rPr>
              <w:fldChar w:fldCharType="end"/>
            </w:r>
          </w:hyperlink>
        </w:p>
        <w:p w14:paraId="544E1AD6" w14:textId="34346AA9" w:rsidR="00740F63" w:rsidRDefault="00F65022" w:rsidP="00B857B4">
          <w:pPr>
            <w:pStyle w:val="TOC3"/>
            <w:tabs>
              <w:tab w:val="right" w:leader="dot" w:pos="9350"/>
            </w:tabs>
            <w:spacing w:line="240" w:lineRule="auto"/>
            <w:rPr>
              <w:noProof/>
              <w:kern w:val="0"/>
              <w:lang w:val="en-SG" w:eastAsia="en-GB"/>
            </w:rPr>
          </w:pPr>
          <w:hyperlink w:anchor="_Toc101115958" w:history="1">
            <w:r w:rsidR="00740F63" w:rsidRPr="00981D6E">
              <w:rPr>
                <w:rStyle w:val="Hyperlink"/>
                <w:noProof/>
              </w:rPr>
              <w:t>4.3.2 Data Transmission</w:t>
            </w:r>
            <w:r w:rsidR="00740F63">
              <w:rPr>
                <w:noProof/>
                <w:webHidden/>
              </w:rPr>
              <w:tab/>
            </w:r>
            <w:r w:rsidR="00740F63">
              <w:rPr>
                <w:noProof/>
                <w:webHidden/>
              </w:rPr>
              <w:fldChar w:fldCharType="begin"/>
            </w:r>
            <w:r w:rsidR="00740F63">
              <w:rPr>
                <w:noProof/>
                <w:webHidden/>
              </w:rPr>
              <w:instrText xml:space="preserve"> PAGEREF _Toc101115958 \h </w:instrText>
            </w:r>
            <w:r w:rsidR="00740F63">
              <w:rPr>
                <w:noProof/>
                <w:webHidden/>
              </w:rPr>
            </w:r>
            <w:r w:rsidR="00740F63">
              <w:rPr>
                <w:noProof/>
                <w:webHidden/>
              </w:rPr>
              <w:fldChar w:fldCharType="separate"/>
            </w:r>
            <w:r w:rsidR="00740F63">
              <w:rPr>
                <w:noProof/>
                <w:webHidden/>
              </w:rPr>
              <w:t>23</w:t>
            </w:r>
            <w:r w:rsidR="00740F63">
              <w:rPr>
                <w:noProof/>
                <w:webHidden/>
              </w:rPr>
              <w:fldChar w:fldCharType="end"/>
            </w:r>
          </w:hyperlink>
        </w:p>
        <w:p w14:paraId="53685EC7" w14:textId="0770BA89" w:rsidR="00740F63" w:rsidRDefault="00F65022" w:rsidP="00B857B4">
          <w:pPr>
            <w:pStyle w:val="TOC3"/>
            <w:tabs>
              <w:tab w:val="right" w:leader="dot" w:pos="9350"/>
            </w:tabs>
            <w:spacing w:line="240" w:lineRule="auto"/>
            <w:rPr>
              <w:noProof/>
              <w:kern w:val="0"/>
              <w:lang w:val="en-SG" w:eastAsia="en-GB"/>
            </w:rPr>
          </w:pPr>
          <w:hyperlink w:anchor="_Toc101115959" w:history="1">
            <w:r w:rsidR="00740F63" w:rsidRPr="00981D6E">
              <w:rPr>
                <w:rStyle w:val="Hyperlink"/>
                <w:noProof/>
              </w:rPr>
              <w:t>4.3.3 User-interface</w:t>
            </w:r>
            <w:r w:rsidR="00740F63">
              <w:rPr>
                <w:noProof/>
                <w:webHidden/>
              </w:rPr>
              <w:tab/>
            </w:r>
            <w:r w:rsidR="00740F63">
              <w:rPr>
                <w:noProof/>
                <w:webHidden/>
              </w:rPr>
              <w:fldChar w:fldCharType="begin"/>
            </w:r>
            <w:r w:rsidR="00740F63">
              <w:rPr>
                <w:noProof/>
                <w:webHidden/>
              </w:rPr>
              <w:instrText xml:space="preserve"> PAGEREF _Toc101115959 \h </w:instrText>
            </w:r>
            <w:r w:rsidR="00740F63">
              <w:rPr>
                <w:noProof/>
                <w:webHidden/>
              </w:rPr>
            </w:r>
            <w:r w:rsidR="00740F63">
              <w:rPr>
                <w:noProof/>
                <w:webHidden/>
              </w:rPr>
              <w:fldChar w:fldCharType="separate"/>
            </w:r>
            <w:r w:rsidR="00740F63">
              <w:rPr>
                <w:noProof/>
                <w:webHidden/>
              </w:rPr>
              <w:t>24</w:t>
            </w:r>
            <w:r w:rsidR="00740F63">
              <w:rPr>
                <w:noProof/>
                <w:webHidden/>
              </w:rPr>
              <w:fldChar w:fldCharType="end"/>
            </w:r>
          </w:hyperlink>
        </w:p>
        <w:p w14:paraId="6608ECBB" w14:textId="1FCF54CC" w:rsidR="00740F63" w:rsidRDefault="00F65022" w:rsidP="00B857B4">
          <w:pPr>
            <w:pStyle w:val="TOC1"/>
            <w:tabs>
              <w:tab w:val="right" w:leader="dot" w:pos="9350"/>
            </w:tabs>
            <w:spacing w:line="240" w:lineRule="auto"/>
            <w:rPr>
              <w:noProof/>
              <w:kern w:val="0"/>
              <w:lang w:val="en-SG" w:eastAsia="en-GB"/>
            </w:rPr>
          </w:pPr>
          <w:hyperlink w:anchor="_Toc101115960" w:history="1">
            <w:r w:rsidR="00740F63" w:rsidRPr="00981D6E">
              <w:rPr>
                <w:rStyle w:val="Hyperlink"/>
                <w:noProof/>
              </w:rPr>
              <w:t>Conclusion</w:t>
            </w:r>
            <w:r w:rsidR="00740F63">
              <w:rPr>
                <w:noProof/>
                <w:webHidden/>
              </w:rPr>
              <w:tab/>
            </w:r>
            <w:r w:rsidR="00740F63">
              <w:rPr>
                <w:noProof/>
                <w:webHidden/>
              </w:rPr>
              <w:fldChar w:fldCharType="begin"/>
            </w:r>
            <w:r w:rsidR="00740F63">
              <w:rPr>
                <w:noProof/>
                <w:webHidden/>
              </w:rPr>
              <w:instrText xml:space="preserve"> PAGEREF _Toc101115960 \h </w:instrText>
            </w:r>
            <w:r w:rsidR="00740F63">
              <w:rPr>
                <w:noProof/>
                <w:webHidden/>
              </w:rPr>
            </w:r>
            <w:r w:rsidR="00740F63">
              <w:rPr>
                <w:noProof/>
                <w:webHidden/>
              </w:rPr>
              <w:fldChar w:fldCharType="separate"/>
            </w:r>
            <w:r w:rsidR="00740F63">
              <w:rPr>
                <w:noProof/>
                <w:webHidden/>
              </w:rPr>
              <w:t>25</w:t>
            </w:r>
            <w:r w:rsidR="00740F63">
              <w:rPr>
                <w:noProof/>
                <w:webHidden/>
              </w:rPr>
              <w:fldChar w:fldCharType="end"/>
            </w:r>
          </w:hyperlink>
        </w:p>
        <w:p w14:paraId="7F6EA61C" w14:textId="6EA018F3" w:rsidR="00740F63" w:rsidRDefault="00F65022" w:rsidP="00B857B4">
          <w:pPr>
            <w:pStyle w:val="TOC1"/>
            <w:tabs>
              <w:tab w:val="right" w:leader="dot" w:pos="9350"/>
            </w:tabs>
            <w:spacing w:line="240" w:lineRule="auto"/>
            <w:rPr>
              <w:noProof/>
              <w:kern w:val="0"/>
              <w:lang w:val="en-SG" w:eastAsia="en-GB"/>
            </w:rPr>
          </w:pPr>
          <w:hyperlink w:anchor="_Toc101115961" w:history="1">
            <w:r w:rsidR="00740F63" w:rsidRPr="00981D6E">
              <w:rPr>
                <w:rStyle w:val="Hyperlink"/>
                <w:noProof/>
                <w:lang w:val="en-GB" w:bidi="en-GB"/>
              </w:rPr>
              <w:t>References</w:t>
            </w:r>
            <w:r w:rsidR="00740F63">
              <w:rPr>
                <w:noProof/>
                <w:webHidden/>
              </w:rPr>
              <w:tab/>
            </w:r>
            <w:r w:rsidR="00740F63">
              <w:rPr>
                <w:noProof/>
                <w:webHidden/>
              </w:rPr>
              <w:fldChar w:fldCharType="begin"/>
            </w:r>
            <w:r w:rsidR="00740F63">
              <w:rPr>
                <w:noProof/>
                <w:webHidden/>
              </w:rPr>
              <w:instrText xml:space="preserve"> PAGEREF _Toc101115961 \h </w:instrText>
            </w:r>
            <w:r w:rsidR="00740F63">
              <w:rPr>
                <w:noProof/>
                <w:webHidden/>
              </w:rPr>
            </w:r>
            <w:r w:rsidR="00740F63">
              <w:rPr>
                <w:noProof/>
                <w:webHidden/>
              </w:rPr>
              <w:fldChar w:fldCharType="separate"/>
            </w:r>
            <w:r w:rsidR="00740F63">
              <w:rPr>
                <w:noProof/>
                <w:webHidden/>
              </w:rPr>
              <w:t>26</w:t>
            </w:r>
            <w:r w:rsidR="00740F63">
              <w:rPr>
                <w:noProof/>
                <w:webHidden/>
              </w:rPr>
              <w:fldChar w:fldCharType="end"/>
            </w:r>
          </w:hyperlink>
        </w:p>
        <w:p w14:paraId="52E77AC1" w14:textId="755A5CB0" w:rsidR="00740F63" w:rsidRDefault="00F65022" w:rsidP="00B857B4">
          <w:pPr>
            <w:pStyle w:val="TOC1"/>
            <w:tabs>
              <w:tab w:val="right" w:leader="dot" w:pos="9350"/>
            </w:tabs>
            <w:spacing w:line="240" w:lineRule="auto"/>
            <w:rPr>
              <w:noProof/>
              <w:kern w:val="0"/>
              <w:lang w:val="en-SG" w:eastAsia="en-GB"/>
            </w:rPr>
          </w:pPr>
          <w:hyperlink w:anchor="_Toc101115962" w:history="1">
            <w:r w:rsidR="00740F63" w:rsidRPr="00981D6E">
              <w:rPr>
                <w:rStyle w:val="Hyperlink"/>
                <w:noProof/>
                <w:lang w:val="en-GB" w:bidi="en-GB"/>
              </w:rPr>
              <w:t>Appendix</w:t>
            </w:r>
            <w:r w:rsidR="00740F63">
              <w:rPr>
                <w:noProof/>
                <w:webHidden/>
              </w:rPr>
              <w:tab/>
            </w:r>
            <w:r w:rsidR="00740F63">
              <w:rPr>
                <w:noProof/>
                <w:webHidden/>
              </w:rPr>
              <w:fldChar w:fldCharType="begin"/>
            </w:r>
            <w:r w:rsidR="00740F63">
              <w:rPr>
                <w:noProof/>
                <w:webHidden/>
              </w:rPr>
              <w:instrText xml:space="preserve"> PAGEREF _Toc101115962 \h </w:instrText>
            </w:r>
            <w:r w:rsidR="00740F63">
              <w:rPr>
                <w:noProof/>
                <w:webHidden/>
              </w:rPr>
            </w:r>
            <w:r w:rsidR="00740F63">
              <w:rPr>
                <w:noProof/>
                <w:webHidden/>
              </w:rPr>
              <w:fldChar w:fldCharType="separate"/>
            </w:r>
            <w:r w:rsidR="00740F63">
              <w:rPr>
                <w:noProof/>
                <w:webHidden/>
              </w:rPr>
              <w:t>27</w:t>
            </w:r>
            <w:r w:rsidR="00740F63">
              <w:rPr>
                <w:noProof/>
                <w:webHidden/>
              </w:rPr>
              <w:fldChar w:fldCharType="end"/>
            </w:r>
          </w:hyperlink>
        </w:p>
        <w:p w14:paraId="43F0968D" w14:textId="155D1E40" w:rsidR="00996975" w:rsidRPr="004E39E4" w:rsidRDefault="00CE59D0" w:rsidP="00B857B4">
          <w:pPr>
            <w:spacing w:line="240" w:lineRule="auto"/>
            <w:ind w:firstLine="0"/>
            <w:rPr>
              <w:b/>
              <w:lang w:val="en-GB" w:bidi="en-GB"/>
            </w:rPr>
          </w:pPr>
          <w:r>
            <w:rPr>
              <w:b/>
              <w:lang w:val="en-GB" w:bidi="en-GB"/>
            </w:rPr>
            <w:fldChar w:fldCharType="end"/>
          </w:r>
        </w:p>
      </w:sdtContent>
    </w:sdt>
    <w:bookmarkStart w:id="0" w:name="_Toc516657820" w:displacedByCustomXml="prev"/>
    <w:bookmarkStart w:id="1" w:name="_Toc811030713" w:displacedByCustomXml="prev"/>
    <w:bookmarkStart w:id="2" w:name="_Toc318610009" w:displacedByCustomXml="prev"/>
    <w:bookmarkStart w:id="3" w:name="_Toc263503734" w:displacedByCustomXml="prev"/>
    <w:p w14:paraId="6E2C608F" w14:textId="74CA82DA" w:rsidR="00B857B4" w:rsidRDefault="00A53DB7" w:rsidP="007D476B">
      <w:pPr>
        <w:pStyle w:val="SectionTitle"/>
        <w:spacing w:line="276" w:lineRule="auto"/>
        <w:rPr>
          <w:b/>
          <w:bCs/>
          <w:sz w:val="28"/>
          <w:szCs w:val="28"/>
          <w:lang w:val="en-GB" w:bidi="en-GB"/>
        </w:rPr>
      </w:pPr>
      <w:bookmarkStart w:id="4" w:name="_Toc101115933"/>
      <w:r w:rsidRPr="38DBC5AB">
        <w:rPr>
          <w:b/>
          <w:bCs/>
          <w:sz w:val="28"/>
          <w:szCs w:val="28"/>
          <w:lang w:val="en-GB" w:bidi="en-GB"/>
        </w:rPr>
        <w:lastRenderedPageBreak/>
        <w:t>Table of Figures</w:t>
      </w:r>
      <w:bookmarkEnd w:id="4"/>
    </w:p>
    <w:p w14:paraId="72660A86" w14:textId="77777777" w:rsidR="007D476B" w:rsidRPr="007D476B" w:rsidRDefault="007D476B" w:rsidP="007D476B">
      <w:pPr>
        <w:rPr>
          <w:lang w:val="en-GB" w:bidi="en-GB"/>
        </w:rPr>
      </w:pPr>
    </w:p>
    <w:p w14:paraId="6E52C168" w14:textId="3AA5F14D" w:rsidR="00996975" w:rsidRDefault="00996975" w:rsidP="59613EF5">
      <w:pPr>
        <w:pStyle w:val="TableofFigures"/>
        <w:tabs>
          <w:tab w:val="right" w:leader="dot" w:pos="9350"/>
        </w:tabs>
        <w:rPr>
          <w:noProof/>
          <w:lang w:val="en-SG" w:eastAsia="en-GB"/>
        </w:rPr>
      </w:pPr>
      <w:r>
        <w:rPr>
          <w:lang w:val="en-GB" w:bidi="en-GB"/>
        </w:rPr>
        <w:fldChar w:fldCharType="begin"/>
      </w:r>
      <w:r>
        <w:rPr>
          <w:lang w:val="en-GB" w:bidi="en-GB"/>
        </w:rPr>
        <w:instrText xml:space="preserve"> TOC \h \z \c "Figure" </w:instrText>
      </w:r>
      <w:r>
        <w:rPr>
          <w:lang w:val="en-GB" w:bidi="en-GB"/>
        </w:rPr>
        <w:fldChar w:fldCharType="separate"/>
      </w:r>
      <w:hyperlink w:anchor="_Toc101115733">
        <w:r w:rsidR="00D53C35" w:rsidRPr="59613EF5">
          <w:rPr>
            <w:rStyle w:val="Hyperlink"/>
            <w:noProof/>
          </w:rPr>
          <w:t>Figure 1: Process flow for SmartFridge5451</w:t>
        </w:r>
        <w:r>
          <w:tab/>
        </w:r>
        <w:r w:rsidRPr="59613EF5">
          <w:rPr>
            <w:noProof/>
          </w:rPr>
          <w:fldChar w:fldCharType="begin"/>
        </w:r>
        <w:r w:rsidRPr="59613EF5">
          <w:rPr>
            <w:noProof/>
          </w:rPr>
          <w:instrText xml:space="preserve"> PAGEREF _Toc101115733 \h </w:instrText>
        </w:r>
        <w:r w:rsidRPr="59613EF5">
          <w:rPr>
            <w:noProof/>
          </w:rPr>
        </w:r>
        <w:r w:rsidRPr="59613EF5">
          <w:rPr>
            <w:noProof/>
          </w:rPr>
          <w:fldChar w:fldCharType="separate"/>
        </w:r>
        <w:r w:rsidR="00D53C35" w:rsidRPr="59613EF5">
          <w:rPr>
            <w:noProof/>
          </w:rPr>
          <w:t>8</w:t>
        </w:r>
        <w:r w:rsidRPr="59613EF5">
          <w:rPr>
            <w:noProof/>
          </w:rPr>
          <w:fldChar w:fldCharType="end"/>
        </w:r>
      </w:hyperlink>
    </w:p>
    <w:p w14:paraId="49280FF4" w14:textId="10F611EA" w:rsidR="00D53C35" w:rsidRDefault="00F65022" w:rsidP="59613EF5">
      <w:pPr>
        <w:pStyle w:val="TableofFigures"/>
        <w:tabs>
          <w:tab w:val="right" w:leader="dot" w:pos="9350"/>
        </w:tabs>
        <w:rPr>
          <w:noProof/>
          <w:lang w:val="en-SG" w:eastAsia="en-GB"/>
        </w:rPr>
      </w:pPr>
      <w:hyperlink w:anchor="_Toc101115734">
        <w:r w:rsidR="00D53C35" w:rsidRPr="59613EF5">
          <w:rPr>
            <w:rStyle w:val="Hyperlink"/>
            <w:noProof/>
          </w:rPr>
          <w:t>Figure 2: Schematic diagram of connections</w:t>
        </w:r>
        <w:r w:rsidR="00D53C35">
          <w:tab/>
        </w:r>
        <w:r w:rsidR="00D53C35" w:rsidRPr="59613EF5">
          <w:rPr>
            <w:noProof/>
          </w:rPr>
          <w:fldChar w:fldCharType="begin"/>
        </w:r>
        <w:r w:rsidR="00D53C35" w:rsidRPr="59613EF5">
          <w:rPr>
            <w:noProof/>
          </w:rPr>
          <w:instrText xml:space="preserve"> PAGEREF _Toc101115734 \h </w:instrText>
        </w:r>
        <w:r w:rsidR="00D53C35" w:rsidRPr="59613EF5">
          <w:rPr>
            <w:noProof/>
          </w:rPr>
        </w:r>
        <w:r w:rsidR="00D53C35" w:rsidRPr="59613EF5">
          <w:rPr>
            <w:noProof/>
          </w:rPr>
          <w:fldChar w:fldCharType="separate"/>
        </w:r>
        <w:r w:rsidR="00D53C35" w:rsidRPr="59613EF5">
          <w:rPr>
            <w:noProof/>
          </w:rPr>
          <w:t>16</w:t>
        </w:r>
        <w:r w:rsidR="00D53C35" w:rsidRPr="59613EF5">
          <w:rPr>
            <w:noProof/>
          </w:rPr>
          <w:fldChar w:fldCharType="end"/>
        </w:r>
      </w:hyperlink>
    </w:p>
    <w:p w14:paraId="01FF7A21" w14:textId="34994F1B" w:rsidR="00D53C35" w:rsidRDefault="00F65022" w:rsidP="59613EF5">
      <w:pPr>
        <w:pStyle w:val="TableofFigures"/>
        <w:tabs>
          <w:tab w:val="right" w:leader="dot" w:pos="9350"/>
        </w:tabs>
        <w:rPr>
          <w:noProof/>
          <w:lang w:val="en-SG" w:eastAsia="en-GB"/>
        </w:rPr>
      </w:pPr>
      <w:hyperlink w:anchor="_Toc101115735">
        <w:r w:rsidR="00D53C35" w:rsidRPr="59613EF5">
          <w:rPr>
            <w:rStyle w:val="Hyperlink"/>
            <w:noProof/>
          </w:rPr>
          <w:t>Figure 3: LED light strip connected to micro: bit</w:t>
        </w:r>
        <w:r w:rsidR="00D53C35">
          <w:tab/>
        </w:r>
        <w:r w:rsidR="00D53C35" w:rsidRPr="59613EF5">
          <w:rPr>
            <w:noProof/>
          </w:rPr>
          <w:fldChar w:fldCharType="begin"/>
        </w:r>
        <w:r w:rsidR="00D53C35" w:rsidRPr="59613EF5">
          <w:rPr>
            <w:noProof/>
          </w:rPr>
          <w:instrText xml:space="preserve"> PAGEREF _Toc101115735 \h </w:instrText>
        </w:r>
        <w:r w:rsidR="00D53C35" w:rsidRPr="59613EF5">
          <w:rPr>
            <w:noProof/>
          </w:rPr>
        </w:r>
        <w:r w:rsidR="00D53C35" w:rsidRPr="59613EF5">
          <w:rPr>
            <w:noProof/>
          </w:rPr>
          <w:fldChar w:fldCharType="separate"/>
        </w:r>
        <w:r w:rsidR="00D53C35" w:rsidRPr="59613EF5">
          <w:rPr>
            <w:noProof/>
          </w:rPr>
          <w:t>18</w:t>
        </w:r>
        <w:r w:rsidR="00D53C35" w:rsidRPr="59613EF5">
          <w:rPr>
            <w:noProof/>
          </w:rPr>
          <w:fldChar w:fldCharType="end"/>
        </w:r>
      </w:hyperlink>
    </w:p>
    <w:p w14:paraId="20B32863" w14:textId="62A1C8AB" w:rsidR="00D53C35" w:rsidRDefault="00F65022" w:rsidP="59613EF5">
      <w:pPr>
        <w:pStyle w:val="TableofFigures"/>
        <w:tabs>
          <w:tab w:val="right" w:leader="dot" w:pos="9350"/>
        </w:tabs>
        <w:rPr>
          <w:noProof/>
          <w:lang w:val="en-SG" w:eastAsia="en-GB"/>
        </w:rPr>
      </w:pPr>
      <w:hyperlink w:anchor="_Toc101115736">
        <w:r w:rsidR="00D53C35" w:rsidRPr="59613EF5">
          <w:rPr>
            <w:rStyle w:val="Hyperlink"/>
            <w:noProof/>
          </w:rPr>
          <w:t>Figure 4: Workflow</w:t>
        </w:r>
        <w:r w:rsidR="00D53C35">
          <w:tab/>
        </w:r>
        <w:r w:rsidR="00D53C35" w:rsidRPr="59613EF5">
          <w:rPr>
            <w:noProof/>
          </w:rPr>
          <w:fldChar w:fldCharType="begin"/>
        </w:r>
        <w:r w:rsidR="00D53C35" w:rsidRPr="59613EF5">
          <w:rPr>
            <w:noProof/>
          </w:rPr>
          <w:instrText xml:space="preserve"> PAGEREF _Toc101115736 \h </w:instrText>
        </w:r>
        <w:r w:rsidR="00D53C35" w:rsidRPr="59613EF5">
          <w:rPr>
            <w:noProof/>
          </w:rPr>
        </w:r>
        <w:r w:rsidR="00D53C35" w:rsidRPr="59613EF5">
          <w:rPr>
            <w:noProof/>
          </w:rPr>
          <w:fldChar w:fldCharType="separate"/>
        </w:r>
        <w:r w:rsidR="00D53C35" w:rsidRPr="59613EF5">
          <w:rPr>
            <w:noProof/>
          </w:rPr>
          <w:t>21</w:t>
        </w:r>
        <w:r w:rsidR="00D53C35" w:rsidRPr="59613EF5">
          <w:rPr>
            <w:noProof/>
          </w:rPr>
          <w:fldChar w:fldCharType="end"/>
        </w:r>
      </w:hyperlink>
    </w:p>
    <w:p w14:paraId="18034257" w14:textId="6E6DC764" w:rsidR="00D53C35" w:rsidRDefault="00F65022" w:rsidP="59613EF5">
      <w:pPr>
        <w:pStyle w:val="TableofFigures"/>
        <w:tabs>
          <w:tab w:val="right" w:leader="dot" w:pos="9350"/>
        </w:tabs>
        <w:rPr>
          <w:noProof/>
          <w:lang w:val="en-SG" w:eastAsia="en-GB"/>
        </w:rPr>
      </w:pPr>
      <w:hyperlink w:anchor="_Toc101115737">
        <w:r w:rsidR="00D53C35" w:rsidRPr="59613EF5">
          <w:rPr>
            <w:rStyle w:val="Hyperlink"/>
            <w:noProof/>
          </w:rPr>
          <w:t>Figure 5: Physical setup of the Smart Fridge prototype</w:t>
        </w:r>
        <w:r w:rsidR="00D53C35">
          <w:tab/>
        </w:r>
        <w:r w:rsidR="00D53C35" w:rsidRPr="59613EF5">
          <w:rPr>
            <w:noProof/>
          </w:rPr>
          <w:fldChar w:fldCharType="begin"/>
        </w:r>
        <w:r w:rsidR="00D53C35" w:rsidRPr="59613EF5">
          <w:rPr>
            <w:noProof/>
          </w:rPr>
          <w:instrText xml:space="preserve"> PAGEREF _Toc101115737 \h </w:instrText>
        </w:r>
        <w:r w:rsidR="00D53C35" w:rsidRPr="59613EF5">
          <w:rPr>
            <w:noProof/>
          </w:rPr>
        </w:r>
        <w:r w:rsidR="00D53C35" w:rsidRPr="59613EF5">
          <w:rPr>
            <w:noProof/>
          </w:rPr>
          <w:fldChar w:fldCharType="separate"/>
        </w:r>
        <w:r w:rsidR="00D53C35" w:rsidRPr="59613EF5">
          <w:rPr>
            <w:noProof/>
          </w:rPr>
          <w:t>26</w:t>
        </w:r>
        <w:r w:rsidR="00D53C35" w:rsidRPr="59613EF5">
          <w:rPr>
            <w:noProof/>
          </w:rPr>
          <w:fldChar w:fldCharType="end"/>
        </w:r>
      </w:hyperlink>
    </w:p>
    <w:p w14:paraId="722CCE8F" w14:textId="7FF1F15A" w:rsidR="00D53C35" w:rsidRDefault="00F65022" w:rsidP="59613EF5">
      <w:pPr>
        <w:pStyle w:val="TableofFigures"/>
        <w:tabs>
          <w:tab w:val="right" w:leader="dot" w:pos="9350"/>
        </w:tabs>
        <w:rPr>
          <w:noProof/>
          <w:lang w:val="en-SG" w:eastAsia="en-GB"/>
        </w:rPr>
      </w:pPr>
      <w:hyperlink w:anchor="_Toc101115738">
        <w:r w:rsidR="00D53C35" w:rsidRPr="59613EF5">
          <w:rPr>
            <w:rStyle w:val="Hyperlink"/>
            <w:noProof/>
          </w:rPr>
          <w:t>Figure 6: Internal setup of the Smart Fridge prototype</w:t>
        </w:r>
        <w:r w:rsidR="00D53C35">
          <w:tab/>
        </w:r>
        <w:r w:rsidR="00D53C35" w:rsidRPr="59613EF5">
          <w:rPr>
            <w:noProof/>
          </w:rPr>
          <w:fldChar w:fldCharType="begin"/>
        </w:r>
        <w:r w:rsidR="00D53C35" w:rsidRPr="59613EF5">
          <w:rPr>
            <w:noProof/>
          </w:rPr>
          <w:instrText xml:space="preserve"> PAGEREF _Toc101115738 \h </w:instrText>
        </w:r>
        <w:r w:rsidR="00D53C35" w:rsidRPr="59613EF5">
          <w:rPr>
            <w:noProof/>
          </w:rPr>
        </w:r>
        <w:r w:rsidR="00D53C35" w:rsidRPr="59613EF5">
          <w:rPr>
            <w:noProof/>
          </w:rPr>
          <w:fldChar w:fldCharType="separate"/>
        </w:r>
        <w:r w:rsidR="00D53C35" w:rsidRPr="59613EF5">
          <w:rPr>
            <w:noProof/>
          </w:rPr>
          <w:t>26</w:t>
        </w:r>
        <w:r w:rsidR="00D53C35" w:rsidRPr="59613EF5">
          <w:rPr>
            <w:noProof/>
          </w:rPr>
          <w:fldChar w:fldCharType="end"/>
        </w:r>
      </w:hyperlink>
    </w:p>
    <w:p w14:paraId="38231C92" w14:textId="221735E6" w:rsidR="00D53C35" w:rsidRDefault="00F65022" w:rsidP="59613EF5">
      <w:pPr>
        <w:pStyle w:val="TableofFigures"/>
        <w:tabs>
          <w:tab w:val="right" w:leader="dot" w:pos="9350"/>
        </w:tabs>
        <w:rPr>
          <w:noProof/>
          <w:lang w:val="en-SG" w:eastAsia="en-GB"/>
        </w:rPr>
      </w:pPr>
      <w:hyperlink w:anchor="_Toc101115739">
        <w:r w:rsidR="00D53C35" w:rsidRPr="59613EF5">
          <w:rPr>
            <w:rStyle w:val="Hyperlink"/>
            <w:noProof/>
          </w:rPr>
          <w:t>Figure 7: Local output of the device</w:t>
        </w:r>
        <w:r w:rsidR="00D53C35">
          <w:tab/>
        </w:r>
        <w:r w:rsidR="00D53C35" w:rsidRPr="59613EF5">
          <w:rPr>
            <w:noProof/>
          </w:rPr>
          <w:fldChar w:fldCharType="begin"/>
        </w:r>
        <w:r w:rsidR="00D53C35" w:rsidRPr="59613EF5">
          <w:rPr>
            <w:noProof/>
          </w:rPr>
          <w:instrText xml:space="preserve"> PAGEREF _Toc101115739 \h </w:instrText>
        </w:r>
        <w:r w:rsidR="00D53C35" w:rsidRPr="59613EF5">
          <w:rPr>
            <w:noProof/>
          </w:rPr>
        </w:r>
        <w:r w:rsidR="00D53C35" w:rsidRPr="59613EF5">
          <w:rPr>
            <w:noProof/>
          </w:rPr>
          <w:fldChar w:fldCharType="separate"/>
        </w:r>
        <w:r w:rsidR="00D53C35" w:rsidRPr="59613EF5">
          <w:rPr>
            <w:noProof/>
          </w:rPr>
          <w:t>27</w:t>
        </w:r>
        <w:r w:rsidR="00D53C35" w:rsidRPr="59613EF5">
          <w:rPr>
            <w:noProof/>
          </w:rPr>
          <w:fldChar w:fldCharType="end"/>
        </w:r>
      </w:hyperlink>
    </w:p>
    <w:p w14:paraId="0FF331F5" w14:textId="74B16140" w:rsidR="00D53C35" w:rsidRDefault="00F65022" w:rsidP="59613EF5">
      <w:pPr>
        <w:pStyle w:val="TableofFigures"/>
        <w:tabs>
          <w:tab w:val="right" w:leader="dot" w:pos="9350"/>
        </w:tabs>
        <w:rPr>
          <w:noProof/>
          <w:lang w:val="en-SG" w:eastAsia="en-GB"/>
        </w:rPr>
      </w:pPr>
      <w:hyperlink w:anchor="_Toc101115740">
        <w:r w:rsidR="00D53C35" w:rsidRPr="59613EF5">
          <w:rPr>
            <w:rStyle w:val="Hyperlink"/>
            <w:noProof/>
          </w:rPr>
          <w:t>Figure 8: Output on real-time database</w:t>
        </w:r>
        <w:r w:rsidR="00D53C35">
          <w:tab/>
        </w:r>
        <w:r w:rsidR="00D53C35" w:rsidRPr="59613EF5">
          <w:rPr>
            <w:noProof/>
          </w:rPr>
          <w:fldChar w:fldCharType="begin"/>
        </w:r>
        <w:r w:rsidR="00D53C35" w:rsidRPr="59613EF5">
          <w:rPr>
            <w:noProof/>
          </w:rPr>
          <w:instrText xml:space="preserve"> PAGEREF _Toc101115740 \h </w:instrText>
        </w:r>
        <w:r w:rsidR="00D53C35" w:rsidRPr="59613EF5">
          <w:rPr>
            <w:noProof/>
          </w:rPr>
        </w:r>
        <w:r w:rsidR="00D53C35" w:rsidRPr="59613EF5">
          <w:rPr>
            <w:noProof/>
          </w:rPr>
          <w:fldChar w:fldCharType="separate"/>
        </w:r>
        <w:r w:rsidR="00D53C35" w:rsidRPr="59613EF5">
          <w:rPr>
            <w:noProof/>
          </w:rPr>
          <w:t>27</w:t>
        </w:r>
        <w:r w:rsidR="00D53C35" w:rsidRPr="59613EF5">
          <w:rPr>
            <w:noProof/>
          </w:rPr>
          <w:fldChar w:fldCharType="end"/>
        </w:r>
      </w:hyperlink>
    </w:p>
    <w:p w14:paraId="4C244EA9" w14:textId="18A25B67" w:rsidR="00D53C35" w:rsidRDefault="00F65022" w:rsidP="59613EF5">
      <w:pPr>
        <w:pStyle w:val="TableofFigures"/>
        <w:tabs>
          <w:tab w:val="right" w:leader="dot" w:pos="9350"/>
        </w:tabs>
        <w:rPr>
          <w:noProof/>
          <w:lang w:val="en-SG" w:eastAsia="en-GB"/>
        </w:rPr>
      </w:pPr>
      <w:hyperlink w:anchor="_Toc101115741">
        <w:r w:rsidR="00D53C35" w:rsidRPr="59613EF5">
          <w:rPr>
            <w:rStyle w:val="Hyperlink"/>
            <w:noProof/>
          </w:rPr>
          <w:t>Figure 9: Output on the Android application and notification from application</w:t>
        </w:r>
        <w:r w:rsidR="00D53C35">
          <w:tab/>
        </w:r>
        <w:r w:rsidR="00D53C35" w:rsidRPr="59613EF5">
          <w:rPr>
            <w:noProof/>
          </w:rPr>
          <w:fldChar w:fldCharType="begin"/>
        </w:r>
        <w:r w:rsidR="00D53C35" w:rsidRPr="59613EF5">
          <w:rPr>
            <w:noProof/>
          </w:rPr>
          <w:instrText xml:space="preserve"> PAGEREF _Toc101115741 \h </w:instrText>
        </w:r>
        <w:r w:rsidR="00D53C35" w:rsidRPr="59613EF5">
          <w:rPr>
            <w:noProof/>
          </w:rPr>
        </w:r>
        <w:r w:rsidR="00D53C35" w:rsidRPr="59613EF5">
          <w:rPr>
            <w:noProof/>
          </w:rPr>
          <w:fldChar w:fldCharType="separate"/>
        </w:r>
        <w:r w:rsidR="00D53C35" w:rsidRPr="59613EF5">
          <w:rPr>
            <w:noProof/>
          </w:rPr>
          <w:t>28</w:t>
        </w:r>
        <w:r w:rsidR="00D53C35" w:rsidRPr="59613EF5">
          <w:rPr>
            <w:noProof/>
          </w:rPr>
          <w:fldChar w:fldCharType="end"/>
        </w:r>
      </w:hyperlink>
    </w:p>
    <w:p w14:paraId="19FEA43D" w14:textId="1AEE0849" w:rsidR="00AE2853" w:rsidRPr="00AE2853" w:rsidRDefault="00AE2853" w:rsidP="00AE2853">
      <w:pPr>
        <w:rPr>
          <w:lang w:val="en-GB" w:bidi="en-GB"/>
        </w:rPr>
      </w:pPr>
    </w:p>
    <w:p w14:paraId="71D9340D" w14:textId="76B4A1FB" w:rsidR="00996975" w:rsidRDefault="00996975" w:rsidP="002C0238">
      <w:pPr>
        <w:spacing w:line="276" w:lineRule="auto"/>
        <w:rPr>
          <w:rFonts w:asciiTheme="majorHAnsi" w:eastAsiaTheme="majorEastAsia" w:hAnsiTheme="majorHAnsi" w:cstheme="majorBidi"/>
          <w:lang w:val="en-GB" w:bidi="en-GB"/>
        </w:rPr>
      </w:pPr>
      <w:r>
        <w:rPr>
          <w:lang w:val="en-GB" w:bidi="en-GB"/>
        </w:rPr>
        <w:fldChar w:fldCharType="end"/>
      </w:r>
      <w:r>
        <w:rPr>
          <w:lang w:val="en-GB" w:bidi="en-GB"/>
        </w:rPr>
        <w:br w:type="page"/>
      </w:r>
    </w:p>
    <w:p w14:paraId="678D35BD" w14:textId="6E0C8863" w:rsidR="008C1C75" w:rsidRPr="007832A4" w:rsidRDefault="1AF0AC95" w:rsidP="007832A4">
      <w:pPr>
        <w:pStyle w:val="SectionTitle"/>
        <w:rPr>
          <w:lang w:val="en-GB" w:bidi="en-GB"/>
        </w:rPr>
      </w:pPr>
      <w:bookmarkStart w:id="5" w:name="_Toc101115934"/>
      <w:r w:rsidRPr="007832A4">
        <w:rPr>
          <w:lang w:val="en-GB" w:bidi="en-GB"/>
        </w:rPr>
        <w:lastRenderedPageBreak/>
        <w:t>Abstract</w:t>
      </w:r>
      <w:bookmarkEnd w:id="3"/>
      <w:bookmarkEnd w:id="2"/>
      <w:bookmarkEnd w:id="1"/>
      <w:bookmarkEnd w:id="0"/>
      <w:bookmarkEnd w:id="5"/>
    </w:p>
    <w:p w14:paraId="0E5C9E46" w14:textId="4F4B753D" w:rsidR="00BD6A7A" w:rsidRPr="007832A4" w:rsidRDefault="00BD6A7A" w:rsidP="007832A4">
      <w:pPr>
        <w:pStyle w:val="paragraph"/>
        <w:spacing w:before="0" w:beforeAutospacing="0" w:after="0" w:afterAutospacing="0" w:line="480" w:lineRule="auto"/>
        <w:jc w:val="both"/>
        <w:textAlignment w:val="baseline"/>
        <w:rPr>
          <w:rFonts w:ascii="Segoe UI" w:hAnsi="Segoe UI" w:cs="Segoe UI"/>
        </w:rPr>
      </w:pPr>
      <w:r w:rsidRPr="007832A4">
        <w:rPr>
          <w:rStyle w:val="normaltextrun"/>
          <w:color w:val="000000"/>
          <w:lang w:val="en-US"/>
        </w:rPr>
        <w:t>Smart Fridge 5451 is a simple fridge but much more. With the world being in the fourth industrial revolution, one of the most remarkable changes that we have been able to experience has been the automation of</w:t>
      </w:r>
      <w:r w:rsidR="00321A0E">
        <w:rPr>
          <w:rStyle w:val="normaltextrun"/>
          <w:color w:val="000000"/>
          <w:lang w:val="en-US"/>
        </w:rPr>
        <w:t xml:space="preserve"> </w:t>
      </w:r>
      <w:r w:rsidRPr="007832A4">
        <w:rPr>
          <w:rStyle w:val="normaltextrun"/>
          <w:color w:val="000000"/>
          <w:lang w:val="en-US"/>
        </w:rPr>
        <w:t>things around us. From the smallest devices such as watches or wall lights to larger machines such as those used in industrial manufacturing, we have been able to experience the extent of pervasiveness such devices have</w:t>
      </w:r>
      <w:r w:rsidR="00B664C1">
        <w:rPr>
          <w:rStyle w:val="normaltextrun"/>
          <w:color w:val="000000"/>
          <w:lang w:val="en-US"/>
        </w:rPr>
        <w:t>,</w:t>
      </w:r>
      <w:r w:rsidRPr="007832A4">
        <w:rPr>
          <w:rStyle w:val="normaltextrun"/>
          <w:color w:val="000000"/>
          <w:lang w:val="en-US"/>
        </w:rPr>
        <w:t xml:space="preserve"> and how beneficial they can be with being automated. Similarly, by </w:t>
      </w:r>
      <w:r w:rsidR="00BC2A3F">
        <w:rPr>
          <w:rStyle w:val="normaltextrun"/>
          <w:color w:val="000000"/>
          <w:lang w:val="en-US"/>
        </w:rPr>
        <w:t>making</w:t>
      </w:r>
      <w:r w:rsidRPr="007832A4">
        <w:rPr>
          <w:rStyle w:val="normaltextrun"/>
          <w:color w:val="000000"/>
          <w:lang w:val="en-US"/>
        </w:rPr>
        <w:t xml:space="preserve"> one of the most owned products</w:t>
      </w:r>
      <w:r w:rsidR="00BC2A3F">
        <w:rPr>
          <w:rStyle w:val="normaltextrun"/>
          <w:color w:val="000000"/>
          <w:lang w:val="en-US"/>
        </w:rPr>
        <w:t xml:space="preserve"> smart, </w:t>
      </w:r>
      <w:r w:rsidRPr="007832A4">
        <w:rPr>
          <w:rStyle w:val="normaltextrun"/>
          <w:color w:val="000000"/>
          <w:lang w:val="en-US"/>
        </w:rPr>
        <w:t>we want to ease the daily life of the consumers. </w:t>
      </w:r>
      <w:r w:rsidRPr="007832A4">
        <w:rPr>
          <w:rStyle w:val="eop"/>
          <w:color w:val="000000"/>
        </w:rPr>
        <w:t> </w:t>
      </w:r>
    </w:p>
    <w:p w14:paraId="1230AAB1" w14:textId="26F32642" w:rsidR="00BD6A7A" w:rsidRPr="007832A4" w:rsidRDefault="00BD6A7A" w:rsidP="007832A4">
      <w:pPr>
        <w:pStyle w:val="paragraph"/>
        <w:spacing w:before="0" w:beforeAutospacing="0" w:after="0" w:afterAutospacing="0" w:line="480" w:lineRule="auto"/>
        <w:jc w:val="both"/>
        <w:textAlignment w:val="baseline"/>
        <w:rPr>
          <w:rStyle w:val="normaltextrun"/>
          <w:color w:val="000000"/>
          <w:lang w:val="en-US"/>
        </w:rPr>
      </w:pPr>
      <w:r w:rsidRPr="007832A4">
        <w:rPr>
          <w:rStyle w:val="normaltextrun"/>
          <w:color w:val="000000"/>
          <w:lang w:val="en-US"/>
        </w:rPr>
        <w:t>With this fridge we want to eliminate a few problems that our consumers encounter - we want to eliminate the headache of inventory checks, we want them to feel assured about their fridge’s temperature and humidity control, and we want them to have an interactive product with which they can interact and enjoy having at their homes.</w:t>
      </w:r>
    </w:p>
    <w:p w14:paraId="590F6BAC" w14:textId="77777777" w:rsidR="00BD6A7A" w:rsidRPr="007832A4" w:rsidRDefault="00BD6A7A" w:rsidP="007832A4">
      <w:pPr>
        <w:pStyle w:val="paragraph"/>
        <w:spacing w:before="0" w:beforeAutospacing="0" w:after="0" w:afterAutospacing="0" w:line="480" w:lineRule="auto"/>
        <w:jc w:val="both"/>
        <w:textAlignment w:val="baseline"/>
        <w:rPr>
          <w:rFonts w:ascii="Segoe UI" w:hAnsi="Segoe UI" w:cs="Segoe UI"/>
        </w:rPr>
      </w:pPr>
    </w:p>
    <w:p w14:paraId="322BD02D" w14:textId="3079CE2A" w:rsidR="008C1C75" w:rsidRPr="007832A4" w:rsidRDefault="00CE59D0" w:rsidP="00E23A88">
      <w:pPr>
        <w:jc w:val="center"/>
      </w:pPr>
      <w:r w:rsidRPr="007832A4">
        <w:rPr>
          <w:rStyle w:val="Emphasis"/>
          <w:lang w:val="en-GB" w:bidi="en-GB"/>
        </w:rPr>
        <w:t>Keywords</w:t>
      </w:r>
      <w:r w:rsidRPr="007832A4">
        <w:rPr>
          <w:lang w:val="en-GB" w:bidi="en-GB"/>
        </w:rPr>
        <w:t xml:space="preserve">: </w:t>
      </w:r>
      <w:r w:rsidR="006246B6" w:rsidRPr="007832A4">
        <w:t>Smart Fridge, Object Detection, Android App, Pervasive</w:t>
      </w:r>
      <w:r w:rsidR="00BF3947">
        <w:t xml:space="preserve"> computing.</w:t>
      </w:r>
    </w:p>
    <w:p w14:paraId="7C5EBAF5" w14:textId="77777777" w:rsidR="00B62067" w:rsidRPr="007832A4" w:rsidRDefault="00B62067" w:rsidP="007832A4">
      <w:pPr>
        <w:ind w:firstLine="0"/>
      </w:pPr>
    </w:p>
    <w:p w14:paraId="109C64ED" w14:textId="49326E55" w:rsidR="006A018C" w:rsidRPr="006A018C" w:rsidRDefault="00531CC4" w:rsidP="00B41DE7">
      <w:pPr>
        <w:pStyle w:val="Heading1"/>
        <w:numPr>
          <w:ilvl w:val="0"/>
          <w:numId w:val="13"/>
        </w:numPr>
        <w:jc w:val="left"/>
      </w:pPr>
      <w:bookmarkStart w:id="6" w:name="_Toc101115935"/>
      <w:r w:rsidRPr="007D7081">
        <w:t>Introduction</w:t>
      </w:r>
      <w:bookmarkEnd w:id="6"/>
    </w:p>
    <w:p w14:paraId="18E1D1B2" w14:textId="5AA9D31D" w:rsidR="003F0EFD" w:rsidRPr="007832A4" w:rsidRDefault="00116D7C" w:rsidP="007832A4">
      <w:pPr>
        <w:spacing w:after="120"/>
        <w:ind w:firstLine="0"/>
        <w:jc w:val="both"/>
        <w:rPr>
          <w:rFonts w:ascii="Times New Roman" w:eastAsia="Times New Roman" w:hAnsi="Times New Roman" w:cs="Times New Roman"/>
          <w:color w:val="000000" w:themeColor="text1"/>
        </w:rPr>
      </w:pPr>
      <w:r w:rsidRPr="007832A4">
        <w:rPr>
          <w:rFonts w:ascii="Times New Roman" w:eastAsia="Times New Roman" w:hAnsi="Times New Roman" w:cs="Times New Roman"/>
          <w:color w:val="000000" w:themeColor="text1"/>
        </w:rPr>
        <w:t>The worldwide food waste volume is projected to be 1.6 billion tons</w:t>
      </w:r>
      <w:r w:rsidR="00244F49">
        <w:rPr>
          <w:rFonts w:ascii="Times New Roman" w:eastAsia="Times New Roman" w:hAnsi="Times New Roman" w:cs="Times New Roman"/>
          <w:color w:val="000000" w:themeColor="text1"/>
        </w:rPr>
        <w:t xml:space="preserve"> </w:t>
      </w:r>
      <w:r w:rsidRPr="007832A4">
        <w:rPr>
          <w:rFonts w:ascii="Times New Roman" w:eastAsia="Times New Roman" w:hAnsi="Times New Roman" w:cs="Times New Roman"/>
          <w:color w:val="000000" w:themeColor="text1"/>
        </w:rPr>
        <w:t xml:space="preserve">according to the Food and Agriculture Organization of the United Nations </w:t>
      </w:r>
      <w:r w:rsidR="00331BD5">
        <w:rPr>
          <w:rFonts w:ascii="Times New Roman" w:eastAsia="Times New Roman" w:hAnsi="Times New Roman" w:cs="Times New Roman"/>
          <w:color w:val="000000" w:themeColor="text1"/>
        </w:rPr>
        <w:t xml:space="preserve">and the food </w:t>
      </w:r>
      <w:r w:rsidR="003D1F75">
        <w:rPr>
          <w:rFonts w:ascii="Times New Roman" w:eastAsia="Times New Roman" w:hAnsi="Times New Roman" w:cs="Times New Roman"/>
          <w:color w:val="000000" w:themeColor="text1"/>
        </w:rPr>
        <w:t>b</w:t>
      </w:r>
      <w:r w:rsidR="00520107">
        <w:rPr>
          <w:rFonts w:ascii="Times New Roman" w:eastAsia="Times New Roman" w:hAnsi="Times New Roman" w:cs="Times New Roman"/>
          <w:color w:val="000000" w:themeColor="text1"/>
        </w:rPr>
        <w:t xml:space="preserve">ought does not end up getting consumed </w:t>
      </w:r>
      <w:r w:rsidR="0015114F">
        <w:rPr>
          <w:rFonts w:ascii="Times New Roman" w:eastAsia="Times New Roman" w:hAnsi="Times New Roman" w:cs="Times New Roman"/>
          <w:color w:val="000000" w:themeColor="text1"/>
        </w:rPr>
        <w:t>before its expiration</w:t>
      </w:r>
      <w:r w:rsidR="00C86A44">
        <w:rPr>
          <w:rFonts w:ascii="Times New Roman" w:eastAsia="Times New Roman" w:hAnsi="Times New Roman" w:cs="Times New Roman"/>
          <w:color w:val="000000" w:themeColor="text1"/>
        </w:rPr>
        <w:t>, ultimately having to throw it out.</w:t>
      </w:r>
      <w:r w:rsidRPr="007832A4">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themeColor="text1"/>
          </w:rPr>
          <w:id w:val="-1835368026"/>
          <w:citation/>
        </w:sdtPr>
        <w:sdtEndPr/>
        <w:sdtContent>
          <w:r w:rsidR="001D35EC" w:rsidRPr="007832A4">
            <w:rPr>
              <w:rFonts w:ascii="Times New Roman" w:eastAsia="Times New Roman" w:hAnsi="Times New Roman" w:cs="Times New Roman"/>
              <w:color w:val="000000" w:themeColor="text1"/>
            </w:rPr>
            <w:fldChar w:fldCharType="begin"/>
          </w:r>
          <w:r w:rsidR="001D35EC" w:rsidRPr="007832A4">
            <w:rPr>
              <w:rFonts w:ascii="Times New Roman" w:eastAsia="Times New Roman" w:hAnsi="Times New Roman" w:cs="Times New Roman"/>
              <w:color w:val="000000" w:themeColor="text1"/>
            </w:rPr>
            <w:instrText xml:space="preserve"> CITATION Foo13 \l 1033 </w:instrText>
          </w:r>
          <w:r w:rsidR="001D35EC" w:rsidRPr="007832A4">
            <w:rPr>
              <w:rFonts w:ascii="Times New Roman" w:eastAsia="Times New Roman" w:hAnsi="Times New Roman" w:cs="Times New Roman"/>
              <w:color w:val="000000" w:themeColor="text1"/>
            </w:rPr>
            <w:fldChar w:fldCharType="separate"/>
          </w:r>
          <w:r w:rsidR="00CD28F3" w:rsidRPr="00CD28F3">
            <w:rPr>
              <w:rFonts w:ascii="Times New Roman" w:eastAsia="Times New Roman" w:hAnsi="Times New Roman" w:cs="Times New Roman"/>
              <w:noProof/>
              <w:color w:val="000000" w:themeColor="text1"/>
            </w:rPr>
            <w:t>(Food and Agricultural Organization of the United Nations, 2013)</w:t>
          </w:r>
          <w:r w:rsidR="001D35EC" w:rsidRPr="007832A4">
            <w:rPr>
              <w:rFonts w:ascii="Times New Roman" w:eastAsia="Times New Roman" w:hAnsi="Times New Roman" w:cs="Times New Roman"/>
              <w:color w:val="000000" w:themeColor="text1"/>
            </w:rPr>
            <w:fldChar w:fldCharType="end"/>
          </w:r>
        </w:sdtContent>
      </w:sdt>
      <w:r w:rsidRPr="007832A4">
        <w:rPr>
          <w:rFonts w:ascii="Times New Roman" w:eastAsia="Times New Roman" w:hAnsi="Times New Roman" w:cs="Times New Roman"/>
          <w:color w:val="000000" w:themeColor="text1"/>
        </w:rPr>
        <w:t xml:space="preserve">. </w:t>
      </w:r>
      <w:r w:rsidR="00B73DC9" w:rsidRPr="007832A4">
        <w:rPr>
          <w:rFonts w:ascii="Times New Roman" w:eastAsia="Times New Roman" w:hAnsi="Times New Roman" w:cs="Times New Roman"/>
          <w:color w:val="000000" w:themeColor="text1"/>
        </w:rPr>
        <w:t>As known, the kitchen generates the most garbage and consumes the most energy in the home,</w:t>
      </w:r>
      <w:r w:rsidR="00312283">
        <w:rPr>
          <w:rFonts w:ascii="Times New Roman" w:eastAsia="Times New Roman" w:hAnsi="Times New Roman" w:cs="Times New Roman"/>
          <w:color w:val="000000" w:themeColor="text1"/>
        </w:rPr>
        <w:t xml:space="preserve"> and</w:t>
      </w:r>
      <w:r w:rsidR="00B73DC9" w:rsidRPr="007832A4">
        <w:rPr>
          <w:rFonts w:ascii="Times New Roman" w:eastAsia="Times New Roman" w:hAnsi="Times New Roman" w:cs="Times New Roman"/>
          <w:color w:val="000000" w:themeColor="text1"/>
        </w:rPr>
        <w:t xml:space="preserve"> manufacturers are constantly trying to produce new methods to build smarter devices in the kitchen</w:t>
      </w:r>
      <w:sdt>
        <w:sdtPr>
          <w:rPr>
            <w:rFonts w:ascii="Times New Roman" w:eastAsia="Times New Roman" w:hAnsi="Times New Roman" w:cs="Times New Roman"/>
            <w:color w:val="000000" w:themeColor="text1"/>
          </w:rPr>
          <w:id w:val="148874137"/>
          <w:citation/>
        </w:sdtPr>
        <w:sdtEndPr/>
        <w:sdtContent>
          <w:r w:rsidR="00B534E2" w:rsidRPr="007832A4">
            <w:rPr>
              <w:rFonts w:ascii="Times New Roman" w:eastAsia="Times New Roman" w:hAnsi="Times New Roman" w:cs="Times New Roman"/>
              <w:color w:val="000000" w:themeColor="text1"/>
            </w:rPr>
            <w:fldChar w:fldCharType="begin"/>
          </w:r>
          <w:r w:rsidR="00B534E2" w:rsidRPr="007832A4">
            <w:rPr>
              <w:rFonts w:ascii="Times New Roman" w:eastAsia="Times New Roman" w:hAnsi="Times New Roman" w:cs="Times New Roman"/>
              <w:color w:val="000000" w:themeColor="text1"/>
            </w:rPr>
            <w:instrText xml:space="preserve"> CITATION Nas18 \l 1033 </w:instrText>
          </w:r>
          <w:r w:rsidR="00B534E2" w:rsidRPr="007832A4">
            <w:rPr>
              <w:rFonts w:ascii="Times New Roman" w:eastAsia="Times New Roman" w:hAnsi="Times New Roman" w:cs="Times New Roman"/>
              <w:color w:val="000000" w:themeColor="text1"/>
            </w:rPr>
            <w:fldChar w:fldCharType="separate"/>
          </w:r>
          <w:r w:rsidR="00CD28F3">
            <w:rPr>
              <w:rFonts w:ascii="Times New Roman" w:eastAsia="Times New Roman" w:hAnsi="Times New Roman" w:cs="Times New Roman"/>
              <w:noProof/>
              <w:color w:val="000000" w:themeColor="text1"/>
            </w:rPr>
            <w:t xml:space="preserve"> </w:t>
          </w:r>
          <w:r w:rsidR="00CD28F3" w:rsidRPr="00CD28F3">
            <w:rPr>
              <w:rFonts w:ascii="Times New Roman" w:eastAsia="Times New Roman" w:hAnsi="Times New Roman" w:cs="Times New Roman"/>
              <w:noProof/>
              <w:color w:val="000000" w:themeColor="text1"/>
            </w:rPr>
            <w:t>(Nasir, Azir, Ali , Kadir, &amp; Khan, 2018)</w:t>
          </w:r>
          <w:r w:rsidR="00B534E2" w:rsidRPr="007832A4">
            <w:rPr>
              <w:rFonts w:ascii="Times New Roman" w:eastAsia="Times New Roman" w:hAnsi="Times New Roman" w:cs="Times New Roman"/>
              <w:color w:val="000000" w:themeColor="text1"/>
            </w:rPr>
            <w:fldChar w:fldCharType="end"/>
          </w:r>
        </w:sdtContent>
      </w:sdt>
      <w:r w:rsidR="00B73DC9" w:rsidRPr="007832A4">
        <w:rPr>
          <w:rFonts w:ascii="Times New Roman" w:eastAsia="Times New Roman" w:hAnsi="Times New Roman" w:cs="Times New Roman"/>
          <w:color w:val="000000" w:themeColor="text1"/>
        </w:rPr>
        <w:t>.</w:t>
      </w:r>
      <w:r w:rsidR="00B73DC9" w:rsidRPr="007832A4">
        <w:rPr>
          <w:color w:val="000000" w:themeColor="text1"/>
        </w:rPr>
        <w:t xml:space="preserve"> </w:t>
      </w:r>
      <w:r w:rsidRPr="007832A4">
        <w:rPr>
          <w:rFonts w:ascii="Times New Roman" w:eastAsia="Times New Roman" w:hAnsi="Times New Roman" w:cs="Times New Roman"/>
          <w:color w:val="000000" w:themeColor="text1"/>
        </w:rPr>
        <w:t xml:space="preserve">The smart fridge can assist us in estimating the timing and volume of family members' meals, also assessing </w:t>
      </w:r>
      <w:r w:rsidRPr="007832A4">
        <w:rPr>
          <w:rFonts w:ascii="Times New Roman" w:eastAsia="Times New Roman" w:hAnsi="Times New Roman" w:cs="Times New Roman"/>
          <w:color w:val="000000" w:themeColor="text1"/>
        </w:rPr>
        <w:lastRenderedPageBreak/>
        <w:t>people's operation states to gain a better knowledge of their in-depth daily life behavior patterns</w:t>
      </w:r>
      <w:sdt>
        <w:sdtPr>
          <w:rPr>
            <w:rFonts w:ascii="Times New Roman" w:eastAsia="Times New Roman" w:hAnsi="Times New Roman" w:cs="Times New Roman"/>
            <w:color w:val="000000" w:themeColor="text1"/>
          </w:rPr>
          <w:id w:val="-588781480"/>
          <w:citation/>
        </w:sdtPr>
        <w:sdtEndPr/>
        <w:sdtContent>
          <w:r w:rsidR="00CE2572" w:rsidRPr="007832A4">
            <w:rPr>
              <w:rFonts w:ascii="Times New Roman" w:eastAsia="Times New Roman" w:hAnsi="Times New Roman" w:cs="Times New Roman"/>
              <w:color w:val="000000" w:themeColor="text1"/>
            </w:rPr>
            <w:fldChar w:fldCharType="begin"/>
          </w:r>
          <w:r w:rsidR="00CE2572" w:rsidRPr="007832A4">
            <w:rPr>
              <w:rFonts w:ascii="Times New Roman" w:eastAsia="Times New Roman" w:hAnsi="Times New Roman" w:cs="Times New Roman"/>
              <w:color w:val="000000" w:themeColor="text1"/>
            </w:rPr>
            <w:instrText xml:space="preserve"> CITATION Fuj18 \l 1033 </w:instrText>
          </w:r>
          <w:r w:rsidR="00CE2572" w:rsidRPr="007832A4">
            <w:rPr>
              <w:rFonts w:ascii="Times New Roman" w:eastAsia="Times New Roman" w:hAnsi="Times New Roman" w:cs="Times New Roman"/>
              <w:color w:val="000000" w:themeColor="text1"/>
            </w:rPr>
            <w:fldChar w:fldCharType="separate"/>
          </w:r>
          <w:r w:rsidR="00CD28F3">
            <w:rPr>
              <w:rFonts w:ascii="Times New Roman" w:eastAsia="Times New Roman" w:hAnsi="Times New Roman" w:cs="Times New Roman"/>
              <w:noProof/>
              <w:color w:val="000000" w:themeColor="text1"/>
            </w:rPr>
            <w:t xml:space="preserve"> </w:t>
          </w:r>
          <w:r w:rsidR="00CD28F3" w:rsidRPr="00CD28F3">
            <w:rPr>
              <w:rFonts w:ascii="Times New Roman" w:eastAsia="Times New Roman" w:hAnsi="Times New Roman" w:cs="Times New Roman"/>
              <w:noProof/>
              <w:color w:val="000000" w:themeColor="text1"/>
            </w:rPr>
            <w:t>(Fujiwara, et al., 2018)</w:t>
          </w:r>
          <w:r w:rsidR="00CE2572" w:rsidRPr="007832A4">
            <w:rPr>
              <w:rFonts w:ascii="Times New Roman" w:eastAsia="Times New Roman" w:hAnsi="Times New Roman" w:cs="Times New Roman"/>
              <w:color w:val="000000" w:themeColor="text1"/>
            </w:rPr>
            <w:fldChar w:fldCharType="end"/>
          </w:r>
        </w:sdtContent>
      </w:sdt>
      <w:r w:rsidRPr="007832A4">
        <w:rPr>
          <w:rFonts w:ascii="Times New Roman" w:eastAsia="Times New Roman" w:hAnsi="Times New Roman" w:cs="Times New Roman"/>
          <w:color w:val="000000" w:themeColor="text1"/>
        </w:rPr>
        <w:t>.</w:t>
      </w:r>
      <w:r w:rsidR="001A5A9D" w:rsidRPr="007832A4">
        <w:rPr>
          <w:rFonts w:ascii="Times New Roman" w:eastAsia="Times New Roman" w:hAnsi="Times New Roman" w:cs="Times New Roman"/>
          <w:color w:val="000000" w:themeColor="text1"/>
        </w:rPr>
        <w:t xml:space="preserve"> </w:t>
      </w:r>
      <w:r w:rsidR="00B73DC9" w:rsidRPr="007832A4">
        <w:rPr>
          <w:rFonts w:ascii="Times New Roman" w:eastAsia="Times New Roman" w:hAnsi="Times New Roman" w:cs="Times New Roman"/>
          <w:color w:val="000000" w:themeColor="text1"/>
        </w:rPr>
        <w:t xml:space="preserve"> </w:t>
      </w:r>
    </w:p>
    <w:p w14:paraId="7DD9A726" w14:textId="7D519DCA" w:rsidR="00531CC4" w:rsidRPr="000F1014" w:rsidRDefault="00EA36D8" w:rsidP="000F1014">
      <w:pPr>
        <w:spacing w:after="120"/>
        <w:ind w:firstLine="0"/>
        <w:jc w:val="both"/>
        <w:rPr>
          <w:rFonts w:ascii="Times New Roman" w:eastAsia="Times New Roman" w:hAnsi="Times New Roman" w:cs="Times New Roman"/>
          <w:color w:val="000000" w:themeColor="text1"/>
        </w:rPr>
      </w:pPr>
      <w:r w:rsidRPr="007832A4">
        <w:rPr>
          <w:rFonts w:ascii="Times New Roman" w:eastAsia="Times New Roman" w:hAnsi="Times New Roman" w:cs="Times New Roman"/>
          <w:color w:val="000000" w:themeColor="text1"/>
        </w:rPr>
        <w:t>In this report, we are looking at options of how a simple household object such as a fridge can contribute to</w:t>
      </w:r>
      <w:r w:rsidR="00DF3118" w:rsidRPr="007832A4">
        <w:rPr>
          <w:rFonts w:ascii="Times New Roman" w:eastAsia="Times New Roman" w:hAnsi="Times New Roman" w:cs="Times New Roman"/>
          <w:color w:val="000000" w:themeColor="text1"/>
        </w:rPr>
        <w:t xml:space="preserve"> helping the user reduce their food </w:t>
      </w:r>
      <w:r w:rsidR="002C32B3" w:rsidRPr="007832A4">
        <w:rPr>
          <w:rFonts w:ascii="Times New Roman" w:eastAsia="Times New Roman" w:hAnsi="Times New Roman" w:cs="Times New Roman"/>
          <w:color w:val="000000" w:themeColor="text1"/>
        </w:rPr>
        <w:t>wastage and</w:t>
      </w:r>
      <w:r w:rsidR="00BB1005" w:rsidRPr="007832A4">
        <w:rPr>
          <w:rFonts w:ascii="Times New Roman" w:eastAsia="Times New Roman" w:hAnsi="Times New Roman" w:cs="Times New Roman"/>
          <w:color w:val="000000" w:themeColor="text1"/>
        </w:rPr>
        <w:t xml:space="preserve"> </w:t>
      </w:r>
      <w:r w:rsidR="00A121B8" w:rsidRPr="007832A4">
        <w:rPr>
          <w:rFonts w:ascii="Times New Roman" w:eastAsia="Times New Roman" w:hAnsi="Times New Roman" w:cs="Times New Roman"/>
          <w:color w:val="000000" w:themeColor="text1"/>
        </w:rPr>
        <w:t xml:space="preserve">track the changes </w:t>
      </w:r>
      <w:r w:rsidR="002D45FB">
        <w:rPr>
          <w:rFonts w:ascii="Times New Roman" w:eastAsia="Times New Roman" w:hAnsi="Times New Roman" w:cs="Times New Roman"/>
          <w:color w:val="000000" w:themeColor="text1"/>
        </w:rPr>
        <w:t>in</w:t>
      </w:r>
      <w:r w:rsidR="00A121B8" w:rsidRPr="007832A4">
        <w:rPr>
          <w:rFonts w:ascii="Times New Roman" w:eastAsia="Times New Roman" w:hAnsi="Times New Roman" w:cs="Times New Roman"/>
          <w:color w:val="000000" w:themeColor="text1"/>
        </w:rPr>
        <w:t xml:space="preserve"> the internal parameters of their fridge. </w:t>
      </w:r>
      <w:r w:rsidR="00CC1A8E" w:rsidRPr="007832A4">
        <w:rPr>
          <w:rFonts w:ascii="Times New Roman" w:eastAsia="Times New Roman" w:hAnsi="Times New Roman" w:cs="Times New Roman"/>
          <w:color w:val="000000" w:themeColor="text1"/>
        </w:rPr>
        <w:t xml:space="preserve">Throughout the project, three distinct areas </w:t>
      </w:r>
      <w:r w:rsidR="002D45FB">
        <w:rPr>
          <w:rFonts w:ascii="Times New Roman" w:eastAsia="Times New Roman" w:hAnsi="Times New Roman" w:cs="Times New Roman"/>
          <w:color w:val="000000" w:themeColor="text1"/>
        </w:rPr>
        <w:t>were</w:t>
      </w:r>
      <w:r w:rsidR="00CC1A8E" w:rsidRPr="007832A4">
        <w:rPr>
          <w:rFonts w:ascii="Times New Roman" w:eastAsia="Times New Roman" w:hAnsi="Times New Roman" w:cs="Times New Roman"/>
          <w:color w:val="000000" w:themeColor="text1"/>
        </w:rPr>
        <w:t xml:space="preserve"> </w:t>
      </w:r>
      <w:r w:rsidR="003D4F66" w:rsidRPr="007832A4">
        <w:rPr>
          <w:rFonts w:ascii="Times New Roman" w:eastAsia="Times New Roman" w:hAnsi="Times New Roman" w:cs="Times New Roman"/>
          <w:color w:val="000000" w:themeColor="text1"/>
        </w:rPr>
        <w:t xml:space="preserve">focused upon, </w:t>
      </w:r>
      <w:r w:rsidR="002D45FB">
        <w:rPr>
          <w:rFonts w:ascii="Times New Roman" w:eastAsia="Times New Roman" w:hAnsi="Times New Roman" w:cs="Times New Roman"/>
          <w:color w:val="000000" w:themeColor="text1"/>
        </w:rPr>
        <w:t xml:space="preserve">the </w:t>
      </w:r>
      <w:r w:rsidR="003D4F66" w:rsidRPr="007832A4">
        <w:rPr>
          <w:rFonts w:ascii="Times New Roman" w:eastAsia="Times New Roman" w:hAnsi="Times New Roman" w:cs="Times New Roman"/>
          <w:color w:val="000000" w:themeColor="text1"/>
        </w:rPr>
        <w:t xml:space="preserve">first being the implementation where the hardware setup </w:t>
      </w:r>
      <w:r w:rsidR="002C32B3" w:rsidRPr="007832A4">
        <w:rPr>
          <w:rFonts w:ascii="Times New Roman" w:eastAsia="Times New Roman" w:hAnsi="Times New Roman" w:cs="Times New Roman"/>
          <w:color w:val="000000" w:themeColor="text1"/>
        </w:rPr>
        <w:t xml:space="preserve">of the prototype and backend functioning is covered; </w:t>
      </w:r>
      <w:r w:rsidR="002D45FB">
        <w:rPr>
          <w:rFonts w:ascii="Times New Roman" w:eastAsia="Times New Roman" w:hAnsi="Times New Roman" w:cs="Times New Roman"/>
          <w:color w:val="000000" w:themeColor="text1"/>
        </w:rPr>
        <w:t xml:space="preserve">the </w:t>
      </w:r>
      <w:r w:rsidR="002C32B3" w:rsidRPr="007832A4">
        <w:rPr>
          <w:rFonts w:ascii="Times New Roman" w:eastAsia="Times New Roman" w:hAnsi="Times New Roman" w:cs="Times New Roman"/>
          <w:color w:val="000000" w:themeColor="text1"/>
        </w:rPr>
        <w:t>second</w:t>
      </w:r>
      <w:r w:rsidR="002D45FB">
        <w:rPr>
          <w:rFonts w:ascii="Times New Roman" w:eastAsia="Times New Roman" w:hAnsi="Times New Roman" w:cs="Times New Roman"/>
          <w:color w:val="000000" w:themeColor="text1"/>
        </w:rPr>
        <w:t>,</w:t>
      </w:r>
      <w:r w:rsidR="002C32B3" w:rsidRPr="007832A4">
        <w:rPr>
          <w:rFonts w:ascii="Times New Roman" w:eastAsia="Times New Roman" w:hAnsi="Times New Roman" w:cs="Times New Roman"/>
          <w:color w:val="000000" w:themeColor="text1"/>
        </w:rPr>
        <w:t xml:space="preserve"> being the machine learning </w:t>
      </w:r>
      <w:r w:rsidR="0020238C">
        <w:rPr>
          <w:rFonts w:ascii="Times New Roman" w:eastAsia="Times New Roman" w:hAnsi="Times New Roman" w:cs="Times New Roman"/>
          <w:color w:val="000000" w:themeColor="text1"/>
        </w:rPr>
        <w:t>section</w:t>
      </w:r>
      <w:r w:rsidR="002C32B3" w:rsidRPr="007832A4">
        <w:rPr>
          <w:rFonts w:ascii="Times New Roman" w:eastAsia="Times New Roman" w:hAnsi="Times New Roman" w:cs="Times New Roman"/>
          <w:color w:val="000000" w:themeColor="text1"/>
        </w:rPr>
        <w:t xml:space="preserve"> where we discuss the </w:t>
      </w:r>
      <w:r w:rsidR="00BD12C2" w:rsidRPr="007832A4">
        <w:rPr>
          <w:rFonts w:ascii="Times New Roman" w:eastAsia="Times New Roman" w:hAnsi="Times New Roman" w:cs="Times New Roman"/>
          <w:color w:val="000000" w:themeColor="text1"/>
        </w:rPr>
        <w:t>model,</w:t>
      </w:r>
      <w:r w:rsidR="002C32B3" w:rsidRPr="007832A4">
        <w:rPr>
          <w:rFonts w:ascii="Times New Roman" w:eastAsia="Times New Roman" w:hAnsi="Times New Roman" w:cs="Times New Roman"/>
          <w:color w:val="000000" w:themeColor="text1"/>
        </w:rPr>
        <w:t xml:space="preserve"> we have used for object detection </w:t>
      </w:r>
      <w:r w:rsidR="0064205D" w:rsidRPr="007832A4">
        <w:rPr>
          <w:rFonts w:ascii="Times New Roman" w:eastAsia="Times New Roman" w:hAnsi="Times New Roman" w:cs="Times New Roman"/>
          <w:color w:val="000000" w:themeColor="text1"/>
        </w:rPr>
        <w:t>an</w:t>
      </w:r>
      <w:r w:rsidR="00104B4E" w:rsidRPr="007832A4">
        <w:rPr>
          <w:rFonts w:ascii="Times New Roman" w:eastAsia="Times New Roman" w:hAnsi="Times New Roman" w:cs="Times New Roman"/>
          <w:color w:val="000000" w:themeColor="text1"/>
        </w:rPr>
        <w:t xml:space="preserve">d finally </w:t>
      </w:r>
      <w:r w:rsidR="003D3944">
        <w:rPr>
          <w:rFonts w:ascii="Times New Roman" w:eastAsia="Times New Roman" w:hAnsi="Times New Roman" w:cs="Times New Roman"/>
          <w:color w:val="000000" w:themeColor="text1"/>
        </w:rPr>
        <w:t>moving</w:t>
      </w:r>
      <w:r w:rsidR="00004730" w:rsidRPr="007832A4">
        <w:rPr>
          <w:rFonts w:ascii="Times New Roman" w:eastAsia="Times New Roman" w:hAnsi="Times New Roman" w:cs="Times New Roman"/>
          <w:color w:val="000000" w:themeColor="text1"/>
        </w:rPr>
        <w:t xml:space="preserve"> to the </w:t>
      </w:r>
      <w:r w:rsidR="00BD12C2" w:rsidRPr="007832A4">
        <w:rPr>
          <w:rFonts w:ascii="Times New Roman" w:eastAsia="Times New Roman" w:hAnsi="Times New Roman" w:cs="Times New Roman"/>
          <w:color w:val="000000" w:themeColor="text1"/>
        </w:rPr>
        <w:t>front-end</w:t>
      </w:r>
      <w:r w:rsidR="00004730" w:rsidRPr="007832A4">
        <w:rPr>
          <w:rFonts w:ascii="Times New Roman" w:eastAsia="Times New Roman" w:hAnsi="Times New Roman" w:cs="Times New Roman"/>
          <w:color w:val="000000" w:themeColor="text1"/>
        </w:rPr>
        <w:t xml:space="preserve"> </w:t>
      </w:r>
      <w:r w:rsidR="0020238C">
        <w:rPr>
          <w:rFonts w:ascii="Times New Roman" w:eastAsia="Times New Roman" w:hAnsi="Times New Roman" w:cs="Times New Roman"/>
          <w:color w:val="000000" w:themeColor="text1"/>
        </w:rPr>
        <w:t>section</w:t>
      </w:r>
      <w:r w:rsidR="00004730" w:rsidRPr="007832A4">
        <w:rPr>
          <w:rFonts w:ascii="Times New Roman" w:eastAsia="Times New Roman" w:hAnsi="Times New Roman" w:cs="Times New Roman"/>
          <w:color w:val="000000" w:themeColor="text1"/>
        </w:rPr>
        <w:t xml:space="preserve"> where we discuss our android app and how we are displaying the information for the user. Overall, we are looking at ways through which w</w:t>
      </w:r>
      <w:r w:rsidR="00D267FE">
        <w:rPr>
          <w:rFonts w:ascii="Times New Roman" w:eastAsia="Times New Roman" w:hAnsi="Times New Roman" w:cs="Times New Roman"/>
          <w:color w:val="000000" w:themeColor="text1"/>
        </w:rPr>
        <w:t xml:space="preserve">ould be able to lessen the burden of the user and ease their lifestyle by not worrying about the condition of the ingredients in their fridge </w:t>
      </w:r>
      <w:proofErr w:type="gramStart"/>
      <w:r w:rsidR="00D267FE">
        <w:rPr>
          <w:rFonts w:ascii="Times New Roman" w:eastAsia="Times New Roman" w:hAnsi="Times New Roman" w:cs="Times New Roman"/>
          <w:color w:val="000000" w:themeColor="text1"/>
        </w:rPr>
        <w:t>and also</w:t>
      </w:r>
      <w:proofErr w:type="gramEnd"/>
      <w:r w:rsidR="00D267FE">
        <w:rPr>
          <w:rFonts w:ascii="Times New Roman" w:eastAsia="Times New Roman" w:hAnsi="Times New Roman" w:cs="Times New Roman"/>
          <w:color w:val="000000" w:themeColor="text1"/>
        </w:rPr>
        <w:t xml:space="preserve"> </w:t>
      </w:r>
      <w:r w:rsidR="006A018C">
        <w:rPr>
          <w:rFonts w:ascii="Times New Roman" w:eastAsia="Times New Roman" w:hAnsi="Times New Roman" w:cs="Times New Roman"/>
          <w:color w:val="000000" w:themeColor="text1"/>
        </w:rPr>
        <w:t>provid</w:t>
      </w:r>
      <w:r w:rsidR="009E48E1">
        <w:rPr>
          <w:rFonts w:ascii="Times New Roman" w:eastAsia="Times New Roman" w:hAnsi="Times New Roman" w:cs="Times New Roman"/>
          <w:color w:val="000000" w:themeColor="text1"/>
        </w:rPr>
        <w:t>ing</w:t>
      </w:r>
      <w:r w:rsidR="006A018C">
        <w:rPr>
          <w:rFonts w:ascii="Times New Roman" w:eastAsia="Times New Roman" w:hAnsi="Times New Roman" w:cs="Times New Roman"/>
          <w:color w:val="000000" w:themeColor="text1"/>
        </w:rPr>
        <w:t xml:space="preserve"> them information about their ingredients so that they can consume </w:t>
      </w:r>
      <w:r w:rsidR="009E48E1">
        <w:rPr>
          <w:rFonts w:ascii="Times New Roman" w:eastAsia="Times New Roman" w:hAnsi="Times New Roman" w:cs="Times New Roman"/>
          <w:color w:val="000000" w:themeColor="text1"/>
        </w:rPr>
        <w:t>them</w:t>
      </w:r>
      <w:r w:rsidR="006A018C">
        <w:rPr>
          <w:rFonts w:ascii="Times New Roman" w:eastAsia="Times New Roman" w:hAnsi="Times New Roman" w:cs="Times New Roman"/>
          <w:color w:val="000000" w:themeColor="text1"/>
        </w:rPr>
        <w:t xml:space="preserve"> within their lifestyle.</w:t>
      </w:r>
    </w:p>
    <w:p w14:paraId="2EC4E15F" w14:textId="77777777" w:rsidR="00531CC4" w:rsidRDefault="00531CC4" w:rsidP="00531CC4">
      <w:pPr>
        <w:ind w:firstLine="0"/>
      </w:pPr>
    </w:p>
    <w:p w14:paraId="094D4E86" w14:textId="63287E57" w:rsidR="00B62067" w:rsidRDefault="007B0189" w:rsidP="007B0189">
      <w:pPr>
        <w:pStyle w:val="Heading2"/>
      </w:pPr>
      <w:bookmarkStart w:id="7" w:name="_Toc101115936"/>
      <w:r>
        <w:t xml:space="preserve">1.1 </w:t>
      </w:r>
      <w:r w:rsidR="00B62067">
        <w:t>Objective</w:t>
      </w:r>
      <w:bookmarkEnd w:id="7"/>
    </w:p>
    <w:p w14:paraId="64BF5D1C" w14:textId="77777777" w:rsidR="00556310" w:rsidRDefault="00556310" w:rsidP="00556310">
      <w:pPr>
        <w:pStyle w:val="BodyText"/>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The primary objective is to enable an inventory check with features such as storing the item names and t</w:t>
      </w:r>
      <w:r>
        <w:rPr>
          <w:rFonts w:ascii="Times New Roman" w:eastAsia="Times New Roman" w:hAnsi="Times New Roman" w:cs="Times New Roman"/>
          <w:color w:val="000000" w:themeColor="text1"/>
        </w:rPr>
        <w:t>heir expiry dates along with maintaining a record of the fridge’s internal condition (</w:t>
      </w:r>
      <w:r w:rsidRPr="404C5E83">
        <w:rPr>
          <w:rFonts w:ascii="Times New Roman" w:eastAsia="Times New Roman" w:hAnsi="Times New Roman" w:cs="Times New Roman"/>
          <w:color w:val="000000" w:themeColor="text1"/>
        </w:rPr>
        <w:t>temperature and humidity</w:t>
      </w:r>
      <w:r>
        <w:rPr>
          <w:rFonts w:ascii="Times New Roman" w:eastAsia="Times New Roman" w:hAnsi="Times New Roman" w:cs="Times New Roman"/>
          <w:color w:val="000000" w:themeColor="text1"/>
        </w:rPr>
        <w:t xml:space="preserve">). </w:t>
      </w:r>
    </w:p>
    <w:p w14:paraId="72B58122" w14:textId="77777777" w:rsidR="00556310" w:rsidRDefault="00556310" w:rsidP="00556310">
      <w:pPr>
        <w:ind w:firstLine="0"/>
      </w:pPr>
    </w:p>
    <w:p w14:paraId="5029D0D6" w14:textId="0F38D2DF" w:rsidR="00556310" w:rsidRDefault="007B0189" w:rsidP="007B0189">
      <w:pPr>
        <w:pStyle w:val="Heading2"/>
      </w:pPr>
      <w:bookmarkStart w:id="8" w:name="_Toc101115937"/>
      <w:r>
        <w:t xml:space="preserve">1.2 </w:t>
      </w:r>
      <w:r w:rsidR="00556310">
        <w:t>Value Proposition</w:t>
      </w:r>
      <w:bookmarkEnd w:id="8"/>
    </w:p>
    <w:p w14:paraId="46069074" w14:textId="77777777" w:rsidR="00897D86" w:rsidRPr="00897D86" w:rsidRDefault="00897D86" w:rsidP="00897D86">
      <w:pPr>
        <w:spacing w:after="120"/>
        <w:ind w:firstLine="0"/>
        <w:jc w:val="both"/>
        <w:rPr>
          <w:color w:val="000000" w:themeColor="text1"/>
        </w:rPr>
      </w:pPr>
      <w:r w:rsidRPr="00897D86">
        <w:rPr>
          <w:rFonts w:ascii="Times New Roman" w:eastAsia="Times New Roman" w:hAnsi="Times New Roman" w:cs="Times New Roman"/>
          <w:color w:val="000000" w:themeColor="text1"/>
        </w:rPr>
        <w:t xml:space="preserve">Smart Fridge 5451 is a simple fridge but much more. With the world being in the fourth industrial revolution, one of the most remarkable changes that we have been able to experience has been the automation of most things around us. From the smallest devices such as watches or wall lights to larger machines such as those used in industrial manufacturing, we have been able to experience </w:t>
      </w:r>
      <w:r w:rsidRPr="00897D86">
        <w:rPr>
          <w:rFonts w:ascii="Times New Roman" w:eastAsia="Times New Roman" w:hAnsi="Times New Roman" w:cs="Times New Roman"/>
          <w:color w:val="000000" w:themeColor="text1"/>
        </w:rPr>
        <w:lastRenderedPageBreak/>
        <w:t xml:space="preserve">the extent of pervasiveness such devices have and how beneficial they can be with being automated. Similarly, by automating one of the most owned products we want to ease the daily life of the consumers. </w:t>
      </w:r>
    </w:p>
    <w:p w14:paraId="622B67A7" w14:textId="2F41D5BF" w:rsidR="00E9246B" w:rsidRDefault="00897D86" w:rsidP="00897D86">
      <w:pPr>
        <w:spacing w:after="120"/>
        <w:ind w:firstLine="0"/>
        <w:jc w:val="both"/>
        <w:rPr>
          <w:rFonts w:ascii="Times New Roman" w:eastAsia="Times New Roman" w:hAnsi="Times New Roman" w:cs="Times New Roman"/>
          <w:color w:val="000000" w:themeColor="text1"/>
        </w:rPr>
      </w:pPr>
      <w:r w:rsidRPr="00897D86">
        <w:rPr>
          <w:rFonts w:ascii="Times New Roman" w:eastAsia="Times New Roman" w:hAnsi="Times New Roman" w:cs="Times New Roman"/>
          <w:color w:val="000000" w:themeColor="text1"/>
        </w:rPr>
        <w:t>With this fridge we want to eliminate a few problems that our consumers encounter - we want to eliminate the headache of inventory checks, we want them to feel assured about their fridge’s temperature and humidity co</w:t>
      </w:r>
      <w:r w:rsidRPr="00897D86">
        <w:rPr>
          <w:color w:val="000000" w:themeColor="text1"/>
        </w:rPr>
        <w:t>ndition</w:t>
      </w:r>
      <w:r w:rsidRPr="00897D86">
        <w:rPr>
          <w:rFonts w:ascii="Times New Roman" w:eastAsia="Times New Roman" w:hAnsi="Times New Roman" w:cs="Times New Roman"/>
          <w:color w:val="000000" w:themeColor="text1"/>
        </w:rPr>
        <w:t xml:space="preserve">, and we want them to have an interactive product with which they can interact and enjoy having at their homes. </w:t>
      </w:r>
    </w:p>
    <w:p w14:paraId="0BB1C45A" w14:textId="670F5F31" w:rsidR="00E9246B" w:rsidRDefault="00E9246B" w:rsidP="00E9246B">
      <w:pPr>
        <w:spacing w:after="120"/>
        <w:ind w:firstLine="0"/>
        <w:jc w:val="both"/>
        <w:rPr>
          <w:color w:val="000000" w:themeColor="text1"/>
        </w:rPr>
      </w:pPr>
      <w:r w:rsidRPr="404C5E83">
        <w:rPr>
          <w:rFonts w:ascii="Times New Roman" w:eastAsia="Times New Roman" w:hAnsi="Times New Roman" w:cs="Times New Roman"/>
          <w:color w:val="000000" w:themeColor="text1"/>
        </w:rPr>
        <w:t xml:space="preserve">The Smart Fridge 5451 will be capable of </w:t>
      </w:r>
      <w:r>
        <w:rPr>
          <w:rFonts w:ascii="Times New Roman" w:eastAsia="Times New Roman" w:hAnsi="Times New Roman" w:cs="Times New Roman"/>
          <w:color w:val="000000" w:themeColor="text1"/>
        </w:rPr>
        <w:t>reporting</w:t>
      </w:r>
      <w:r w:rsidRPr="404C5E83">
        <w:rPr>
          <w:rFonts w:ascii="Times New Roman" w:eastAsia="Times New Roman" w:hAnsi="Times New Roman" w:cs="Times New Roman"/>
          <w:color w:val="000000" w:themeColor="text1"/>
        </w:rPr>
        <w:t xml:space="preserve"> its internal temperature </w:t>
      </w:r>
      <w:r w:rsidR="009E48E1">
        <w:rPr>
          <w:rFonts w:ascii="Times New Roman" w:eastAsia="Times New Roman" w:hAnsi="Times New Roman" w:cs="Times New Roman"/>
          <w:color w:val="000000" w:themeColor="text1"/>
        </w:rPr>
        <w:t>concerning</w:t>
      </w:r>
      <w:r w:rsidRPr="404C5E83">
        <w:rPr>
          <w:rFonts w:ascii="Times New Roman" w:eastAsia="Times New Roman" w:hAnsi="Times New Roman" w:cs="Times New Roman"/>
          <w:color w:val="000000" w:themeColor="text1"/>
        </w:rPr>
        <w:t xml:space="preserve"> its surroundings and will have an alert system </w:t>
      </w:r>
      <w:r w:rsidR="009E48E1">
        <w:rPr>
          <w:rFonts w:ascii="Times New Roman" w:eastAsia="Times New Roman" w:hAnsi="Times New Roman" w:cs="Times New Roman"/>
          <w:color w:val="000000" w:themeColor="text1"/>
        </w:rPr>
        <w:t>that</w:t>
      </w:r>
      <w:r w:rsidRPr="404C5E83">
        <w:rPr>
          <w:rFonts w:ascii="Times New Roman" w:eastAsia="Times New Roman" w:hAnsi="Times New Roman" w:cs="Times New Roman"/>
          <w:color w:val="000000" w:themeColor="text1"/>
        </w:rPr>
        <w:t xml:space="preserve"> notifies its users when the temperature and humidity of the fridge fall below a threshold value through our mobile application. What sets Smart Fridge 5451 apart from a typical smart fridge the most is the ability to use image processing to detect food and keep track of food stored in the fridge (i.e., detecting when </w:t>
      </w:r>
      <w:r w:rsidR="009E48E1">
        <w:rPr>
          <w:rFonts w:ascii="Times New Roman" w:eastAsia="Times New Roman" w:hAnsi="Times New Roman" w:cs="Times New Roman"/>
          <w:color w:val="000000" w:themeColor="text1"/>
        </w:rPr>
        <w:t xml:space="preserve">a </w:t>
      </w:r>
      <w:r w:rsidRPr="404C5E83">
        <w:rPr>
          <w:rFonts w:ascii="Times New Roman" w:eastAsia="Times New Roman" w:hAnsi="Times New Roman" w:cs="Times New Roman"/>
          <w:color w:val="000000" w:themeColor="text1"/>
        </w:rPr>
        <w:t xml:space="preserve">certain food is put in or taken out). This allows for more automated management - For example, if an orange has been in the fridge for 2 weeks, a notification would be sent to the user to notify him that it might be going bad or, when there is ever a power outage the ingredients in the fridge tend to heat up and get spoilt. But with this fridge, the user can get notified with the help of which they can remove their ingredients and prevent them from getting spoilt. </w:t>
      </w:r>
    </w:p>
    <w:p w14:paraId="230E8813" w14:textId="4F24FD80" w:rsidR="00556310" w:rsidRPr="007B0189" w:rsidRDefault="00E9246B" w:rsidP="007B0189">
      <w:pPr>
        <w:spacing w:after="120"/>
        <w:ind w:firstLine="0"/>
        <w:jc w:val="both"/>
        <w:rPr>
          <w:color w:val="000000" w:themeColor="text1"/>
        </w:rPr>
      </w:pPr>
      <w:r w:rsidRPr="404C5E83">
        <w:rPr>
          <w:rFonts w:ascii="Times New Roman" w:eastAsia="Times New Roman" w:hAnsi="Times New Roman" w:cs="Times New Roman"/>
          <w:color w:val="000000" w:themeColor="text1"/>
        </w:rPr>
        <w:t>The interactive app will allow the user to check up on the temperature, humidity, and ingredients</w:t>
      </w:r>
      <w:r w:rsidR="001739B8">
        <w:rPr>
          <w:rFonts w:ascii="Times New Roman" w:eastAsia="Times New Roman" w:hAnsi="Times New Roman" w:cs="Times New Roman"/>
          <w:color w:val="000000" w:themeColor="text1"/>
        </w:rPr>
        <w:t xml:space="preserve"> It will allow the user to input the expiry date of the object added to send the targeted notification for the items n</w:t>
      </w:r>
      <w:r w:rsidR="00F9103F">
        <w:rPr>
          <w:rFonts w:ascii="Times New Roman" w:eastAsia="Times New Roman" w:hAnsi="Times New Roman" w:cs="Times New Roman"/>
          <w:color w:val="000000" w:themeColor="text1"/>
        </w:rPr>
        <w:t>ear and on their expiration</w:t>
      </w:r>
      <w:r w:rsidRPr="404C5E83">
        <w:rPr>
          <w:rFonts w:ascii="Times New Roman" w:eastAsia="Times New Roman" w:hAnsi="Times New Roman" w:cs="Times New Roman"/>
          <w:color w:val="000000" w:themeColor="text1"/>
        </w:rPr>
        <w:t>. Such a product can be later modified and can hold very viable prospects to make it a market leader.</w:t>
      </w:r>
      <w:r w:rsidR="00F9103F">
        <w:rPr>
          <w:rFonts w:ascii="Times New Roman" w:eastAsia="Times New Roman" w:hAnsi="Times New Roman" w:cs="Times New Roman"/>
          <w:color w:val="000000" w:themeColor="text1"/>
        </w:rPr>
        <w:t xml:space="preserve"> The user insights and habits collected f</w:t>
      </w:r>
      <w:r w:rsidR="009E48E1">
        <w:rPr>
          <w:rFonts w:ascii="Times New Roman" w:eastAsia="Times New Roman" w:hAnsi="Times New Roman" w:cs="Times New Roman"/>
          <w:color w:val="000000" w:themeColor="text1"/>
        </w:rPr>
        <w:t>ro</w:t>
      </w:r>
      <w:r w:rsidR="00F9103F">
        <w:rPr>
          <w:rFonts w:ascii="Times New Roman" w:eastAsia="Times New Roman" w:hAnsi="Times New Roman" w:cs="Times New Roman"/>
          <w:color w:val="000000" w:themeColor="text1"/>
        </w:rPr>
        <w:t>m the use of such a</w:t>
      </w:r>
      <w:r w:rsidR="00BD09B8">
        <w:rPr>
          <w:rFonts w:ascii="Times New Roman" w:eastAsia="Times New Roman" w:hAnsi="Times New Roman" w:cs="Times New Roman"/>
          <w:color w:val="000000" w:themeColor="text1"/>
        </w:rPr>
        <w:t xml:space="preserve"> pervasive object give room to </w:t>
      </w:r>
      <w:proofErr w:type="gramStart"/>
      <w:r w:rsidR="00BD09B8">
        <w:rPr>
          <w:rFonts w:ascii="Times New Roman" w:eastAsia="Times New Roman" w:hAnsi="Times New Roman" w:cs="Times New Roman"/>
          <w:color w:val="000000" w:themeColor="text1"/>
        </w:rPr>
        <w:t>a large number of</w:t>
      </w:r>
      <w:proofErr w:type="gramEnd"/>
      <w:r w:rsidR="00BD09B8">
        <w:rPr>
          <w:rFonts w:ascii="Times New Roman" w:eastAsia="Times New Roman" w:hAnsi="Times New Roman" w:cs="Times New Roman"/>
          <w:color w:val="000000" w:themeColor="text1"/>
        </w:rPr>
        <w:t xml:space="preserve"> real</w:t>
      </w:r>
      <w:r w:rsidR="009E48E1">
        <w:rPr>
          <w:rFonts w:ascii="Times New Roman" w:eastAsia="Times New Roman" w:hAnsi="Times New Roman" w:cs="Times New Roman"/>
          <w:color w:val="000000" w:themeColor="text1"/>
        </w:rPr>
        <w:t>-</w:t>
      </w:r>
      <w:r w:rsidR="00BD09B8">
        <w:rPr>
          <w:rFonts w:ascii="Times New Roman" w:eastAsia="Times New Roman" w:hAnsi="Times New Roman" w:cs="Times New Roman"/>
          <w:color w:val="000000" w:themeColor="text1"/>
        </w:rPr>
        <w:t xml:space="preserve">time opportunities which companies can </w:t>
      </w:r>
      <w:r w:rsidR="007B0189">
        <w:rPr>
          <w:rFonts w:ascii="Times New Roman" w:eastAsia="Times New Roman" w:hAnsi="Times New Roman" w:cs="Times New Roman"/>
          <w:color w:val="000000" w:themeColor="text1"/>
        </w:rPr>
        <w:t>turn into active revenue</w:t>
      </w:r>
      <w:r w:rsidR="00C614EE">
        <w:rPr>
          <w:rFonts w:ascii="Times New Roman" w:eastAsia="Times New Roman" w:hAnsi="Times New Roman" w:cs="Times New Roman"/>
          <w:color w:val="000000" w:themeColor="text1"/>
        </w:rPr>
        <w:t xml:space="preserve"> models.</w:t>
      </w:r>
      <w:r w:rsidR="003F223D">
        <w:rPr>
          <w:rFonts w:ascii="Times New Roman" w:eastAsia="Times New Roman" w:hAnsi="Times New Roman" w:cs="Times New Roman"/>
          <w:color w:val="000000" w:themeColor="text1"/>
        </w:rPr>
        <w:t xml:space="preserve"> Some </w:t>
      </w:r>
      <w:r w:rsidR="00B42B73">
        <w:rPr>
          <w:rFonts w:ascii="Times New Roman" w:eastAsia="Times New Roman" w:hAnsi="Times New Roman" w:cs="Times New Roman"/>
          <w:color w:val="000000" w:themeColor="text1"/>
        </w:rPr>
        <w:t>example</w:t>
      </w:r>
      <w:r w:rsidR="003F223D">
        <w:rPr>
          <w:rFonts w:ascii="Times New Roman" w:eastAsia="Times New Roman" w:hAnsi="Times New Roman" w:cs="Times New Roman"/>
          <w:color w:val="000000" w:themeColor="text1"/>
        </w:rPr>
        <w:t>s</w:t>
      </w:r>
      <w:r w:rsidR="00B42B73">
        <w:rPr>
          <w:rFonts w:ascii="Times New Roman" w:eastAsia="Times New Roman" w:hAnsi="Times New Roman" w:cs="Times New Roman"/>
          <w:color w:val="000000" w:themeColor="text1"/>
        </w:rPr>
        <w:t xml:space="preserve"> could be real</w:t>
      </w:r>
      <w:r w:rsidR="009E48E1">
        <w:rPr>
          <w:rFonts w:ascii="Times New Roman" w:eastAsia="Times New Roman" w:hAnsi="Times New Roman" w:cs="Times New Roman"/>
          <w:color w:val="000000" w:themeColor="text1"/>
        </w:rPr>
        <w:t>-</w:t>
      </w:r>
      <w:r w:rsidR="00B42B73">
        <w:rPr>
          <w:rFonts w:ascii="Times New Roman" w:eastAsia="Times New Roman" w:hAnsi="Times New Roman" w:cs="Times New Roman"/>
          <w:color w:val="000000" w:themeColor="text1"/>
        </w:rPr>
        <w:t xml:space="preserve">time recipe suggestions </w:t>
      </w:r>
      <w:r w:rsidR="00B42B73">
        <w:rPr>
          <w:rFonts w:ascii="Times New Roman" w:eastAsia="Times New Roman" w:hAnsi="Times New Roman" w:cs="Times New Roman"/>
          <w:color w:val="000000" w:themeColor="text1"/>
        </w:rPr>
        <w:lastRenderedPageBreak/>
        <w:t xml:space="preserve">depending on the ingredients available in the fridge, ordering of </w:t>
      </w:r>
      <w:r w:rsidR="003F223D">
        <w:rPr>
          <w:rFonts w:ascii="Times New Roman" w:eastAsia="Times New Roman" w:hAnsi="Times New Roman" w:cs="Times New Roman"/>
          <w:color w:val="000000" w:themeColor="text1"/>
        </w:rPr>
        <w:t xml:space="preserve">most used </w:t>
      </w:r>
      <w:r w:rsidR="00B42B73">
        <w:rPr>
          <w:rFonts w:ascii="Times New Roman" w:eastAsia="Times New Roman" w:hAnsi="Times New Roman" w:cs="Times New Roman"/>
          <w:color w:val="000000" w:themeColor="text1"/>
        </w:rPr>
        <w:t>grocery item</w:t>
      </w:r>
      <w:r w:rsidR="00DE1EE8">
        <w:rPr>
          <w:rFonts w:ascii="Times New Roman" w:eastAsia="Times New Roman" w:hAnsi="Times New Roman" w:cs="Times New Roman"/>
          <w:color w:val="000000" w:themeColor="text1"/>
        </w:rPr>
        <w:t>s</w:t>
      </w:r>
      <w:r w:rsidR="00B42B73">
        <w:rPr>
          <w:rFonts w:ascii="Times New Roman" w:eastAsia="Times New Roman" w:hAnsi="Times New Roman" w:cs="Times New Roman"/>
          <w:color w:val="000000" w:themeColor="text1"/>
        </w:rPr>
        <w:t xml:space="preserve"> </w:t>
      </w:r>
      <w:r w:rsidR="003F223D">
        <w:rPr>
          <w:rFonts w:ascii="Times New Roman" w:eastAsia="Times New Roman" w:hAnsi="Times New Roman" w:cs="Times New Roman"/>
          <w:color w:val="000000" w:themeColor="text1"/>
        </w:rPr>
        <w:t>when finishing, and many more possibilities.</w:t>
      </w:r>
    </w:p>
    <w:p w14:paraId="6560F021" w14:textId="14CB20D9" w:rsidR="00DD4BCB" w:rsidRPr="00556310" w:rsidRDefault="007B0189" w:rsidP="007B0189">
      <w:pPr>
        <w:pStyle w:val="Heading2"/>
        <w:rPr>
          <w:rFonts w:asciiTheme="minorHAnsi" w:eastAsiaTheme="minorEastAsia" w:hAnsiTheme="minorHAnsi" w:cstheme="minorBidi"/>
        </w:rPr>
      </w:pPr>
      <w:bookmarkStart w:id="9" w:name="_Toc101115938"/>
      <w:r>
        <w:t xml:space="preserve">1.3 </w:t>
      </w:r>
      <w:r w:rsidR="00DD4BCB" w:rsidRPr="007B0189">
        <w:t>Assumptions</w:t>
      </w:r>
      <w:bookmarkEnd w:id="9"/>
    </w:p>
    <w:p w14:paraId="2E8F42CB" w14:textId="6C3F0E18" w:rsidR="00DD4BCB" w:rsidRDefault="008A307F" w:rsidP="00556310">
      <w:pPr>
        <w:pStyle w:val="BodyTex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the prototyping of this fridge, we are </w:t>
      </w:r>
      <w:r w:rsidR="00DE1EE8">
        <w:rPr>
          <w:rFonts w:ascii="Times New Roman" w:eastAsia="Times New Roman" w:hAnsi="Times New Roman" w:cs="Times New Roman"/>
          <w:color w:val="000000" w:themeColor="text1"/>
        </w:rPr>
        <w:t>considering</w:t>
      </w:r>
      <w:r>
        <w:rPr>
          <w:rFonts w:ascii="Times New Roman" w:eastAsia="Times New Roman" w:hAnsi="Times New Roman" w:cs="Times New Roman"/>
          <w:color w:val="000000" w:themeColor="text1"/>
        </w:rPr>
        <w:t xml:space="preserve"> a few assumptions. </w:t>
      </w:r>
    </w:p>
    <w:p w14:paraId="3AA8C180" w14:textId="41FA7C1F" w:rsidR="009D3A5C" w:rsidRDefault="00E61998" w:rsidP="008A307F">
      <w:pPr>
        <w:pStyle w:val="BodyText"/>
        <w:numPr>
          <w:ilvl w:val="0"/>
          <w:numId w:val="12"/>
        </w:numPr>
        <w:rPr>
          <w:color w:val="000000" w:themeColor="text1"/>
        </w:rPr>
      </w:pPr>
      <w:r>
        <w:rPr>
          <w:color w:val="000000" w:themeColor="text1"/>
        </w:rPr>
        <w:t xml:space="preserve">The lowest and highest temperature for </w:t>
      </w:r>
      <w:r w:rsidR="00DE1EE8">
        <w:rPr>
          <w:color w:val="000000" w:themeColor="text1"/>
        </w:rPr>
        <w:t xml:space="preserve">the </w:t>
      </w:r>
      <w:r w:rsidR="003C19D8">
        <w:rPr>
          <w:color w:val="000000" w:themeColor="text1"/>
        </w:rPr>
        <w:t>temperature alert system</w:t>
      </w:r>
      <w:r w:rsidR="009C791F">
        <w:rPr>
          <w:color w:val="000000" w:themeColor="text1"/>
        </w:rPr>
        <w:t xml:space="preserve"> is only a few degrees above and below the room temperature </w:t>
      </w:r>
      <w:r w:rsidR="00DE1EE8">
        <w:rPr>
          <w:color w:val="000000" w:themeColor="text1"/>
        </w:rPr>
        <w:t>to</w:t>
      </w:r>
      <w:r w:rsidR="009C791F">
        <w:rPr>
          <w:color w:val="000000" w:themeColor="text1"/>
        </w:rPr>
        <w:t xml:space="preserve"> </w:t>
      </w:r>
      <w:r w:rsidR="00B5588D">
        <w:rPr>
          <w:color w:val="000000" w:themeColor="text1"/>
        </w:rPr>
        <w:t>test the functionality of the temperature system.</w:t>
      </w:r>
    </w:p>
    <w:p w14:paraId="6AD08313" w14:textId="4E66F8AA" w:rsidR="00A15285" w:rsidRDefault="009E41DF" w:rsidP="00897155">
      <w:pPr>
        <w:pStyle w:val="BodyText"/>
        <w:numPr>
          <w:ilvl w:val="0"/>
          <w:numId w:val="12"/>
        </w:numPr>
        <w:rPr>
          <w:color w:val="000000" w:themeColor="text1"/>
        </w:rPr>
      </w:pPr>
      <w:r>
        <w:rPr>
          <w:color w:val="000000" w:themeColor="text1"/>
        </w:rPr>
        <w:t xml:space="preserve">We are assuming that </w:t>
      </w:r>
      <w:r w:rsidR="00FA2E78">
        <w:rPr>
          <w:color w:val="000000" w:themeColor="text1"/>
        </w:rPr>
        <w:t>every time</w:t>
      </w:r>
      <w:r>
        <w:rPr>
          <w:color w:val="000000" w:themeColor="text1"/>
        </w:rPr>
        <w:t xml:space="preserve"> the frid</w:t>
      </w:r>
      <w:r w:rsidR="00FA2E78">
        <w:rPr>
          <w:color w:val="000000" w:themeColor="text1"/>
        </w:rPr>
        <w:t xml:space="preserve">ge is opened, an item is either added to the fridge or </w:t>
      </w:r>
      <w:r w:rsidR="009D3A5C">
        <w:rPr>
          <w:color w:val="000000" w:themeColor="text1"/>
        </w:rPr>
        <w:t xml:space="preserve">removed from the fridge to make </w:t>
      </w:r>
      <w:r w:rsidR="009C791F">
        <w:rPr>
          <w:color w:val="000000" w:themeColor="text1"/>
        </w:rPr>
        <w:t>item tracking on the app easier</w:t>
      </w:r>
    </w:p>
    <w:p w14:paraId="404FE85E" w14:textId="77777777" w:rsidR="00897155" w:rsidRPr="00897155" w:rsidRDefault="00897155" w:rsidP="00897155">
      <w:pPr>
        <w:pStyle w:val="BodyText"/>
        <w:rPr>
          <w:color w:val="000000" w:themeColor="text1"/>
        </w:rPr>
      </w:pPr>
    </w:p>
    <w:p w14:paraId="0623E520" w14:textId="71822B18" w:rsidR="004C096D" w:rsidRPr="004C096D" w:rsidRDefault="00E74476" w:rsidP="008A5F48">
      <w:pPr>
        <w:pStyle w:val="Heading1"/>
        <w:numPr>
          <w:ilvl w:val="0"/>
          <w:numId w:val="13"/>
        </w:numPr>
        <w:jc w:val="left"/>
      </w:pPr>
      <w:bookmarkStart w:id="10" w:name="_Toc101115939"/>
      <w:r>
        <w:t>Methodology</w:t>
      </w:r>
      <w:bookmarkEnd w:id="10"/>
    </w:p>
    <w:p w14:paraId="66A61CAB" w14:textId="1F46FB52" w:rsidR="00E74476" w:rsidRDefault="00B436CC" w:rsidP="00B436CC">
      <w:pPr>
        <w:pStyle w:val="Heading2"/>
      </w:pPr>
      <w:bookmarkStart w:id="11" w:name="_Toc101115940"/>
      <w:r>
        <w:t xml:space="preserve">2.1 </w:t>
      </w:r>
      <w:r w:rsidR="00E74476">
        <w:t>Approach</w:t>
      </w:r>
      <w:bookmarkEnd w:id="11"/>
      <w:r w:rsidR="00E74476">
        <w:t xml:space="preserve"> </w:t>
      </w:r>
    </w:p>
    <w:p w14:paraId="690ACDFF" w14:textId="6A62E2C3" w:rsidR="004C096D" w:rsidRDefault="004C096D" w:rsidP="004C096D">
      <w:pPr>
        <w:pStyle w:val="BodyText"/>
      </w:pPr>
      <w:r w:rsidRPr="404C5E83">
        <w:rPr>
          <w:rFonts w:ascii="Times New Roman" w:eastAsia="Times New Roman" w:hAnsi="Times New Roman" w:cs="Times New Roman"/>
        </w:rPr>
        <w:t xml:space="preserve">The basic approach to our project is to have a functioning fridge with </w:t>
      </w:r>
      <w:r w:rsidR="00DE1EE8">
        <w:rPr>
          <w:rFonts w:ascii="Times New Roman" w:eastAsia="Times New Roman" w:hAnsi="Times New Roman" w:cs="Times New Roman"/>
        </w:rPr>
        <w:t xml:space="preserve">an </w:t>
      </w:r>
      <w:r w:rsidR="00425CD8">
        <w:rPr>
          <w:rFonts w:ascii="Times New Roman" w:eastAsia="Times New Roman" w:hAnsi="Times New Roman" w:cs="Times New Roman"/>
        </w:rPr>
        <w:t>ultrasonic</w:t>
      </w:r>
      <w:r w:rsidRPr="404C5E83">
        <w:rPr>
          <w:rFonts w:ascii="Times New Roman" w:eastAsia="Times New Roman" w:hAnsi="Times New Roman" w:cs="Times New Roman"/>
        </w:rPr>
        <w:t xml:space="preserve"> sensor</w:t>
      </w:r>
      <w:r w:rsidR="00425CD8">
        <w:rPr>
          <w:rFonts w:ascii="Times New Roman" w:eastAsia="Times New Roman" w:hAnsi="Times New Roman" w:cs="Times New Roman"/>
        </w:rPr>
        <w:t>,</w:t>
      </w:r>
      <w:r w:rsidRPr="404C5E83">
        <w:rPr>
          <w:rFonts w:ascii="Times New Roman" w:eastAsia="Times New Roman" w:hAnsi="Times New Roman" w:cs="Times New Roman"/>
        </w:rPr>
        <w:t xml:space="preserve"> temperature and humidity sensor</w:t>
      </w:r>
      <w:r w:rsidR="00DE1EE8">
        <w:rPr>
          <w:rFonts w:ascii="Times New Roman" w:eastAsia="Times New Roman" w:hAnsi="Times New Roman" w:cs="Times New Roman"/>
        </w:rPr>
        <w:t>,</w:t>
      </w:r>
      <w:r w:rsidRPr="404C5E83">
        <w:rPr>
          <w:rFonts w:ascii="Times New Roman" w:eastAsia="Times New Roman" w:hAnsi="Times New Roman" w:cs="Times New Roman"/>
        </w:rPr>
        <w:t xml:space="preserve"> and a camera. The sensors will record their values and send </w:t>
      </w:r>
      <w:r w:rsidR="00DE1EE8">
        <w:rPr>
          <w:rFonts w:ascii="Times New Roman" w:eastAsia="Times New Roman" w:hAnsi="Times New Roman" w:cs="Times New Roman"/>
        </w:rPr>
        <w:t>them</w:t>
      </w:r>
      <w:r w:rsidRPr="404C5E83">
        <w:rPr>
          <w:rFonts w:ascii="Times New Roman" w:eastAsia="Times New Roman" w:hAnsi="Times New Roman" w:cs="Times New Roman"/>
        </w:rPr>
        <w:t xml:space="preserve"> to the Raspberry Pi, which then store</w:t>
      </w:r>
      <w:r w:rsidR="00DE1EE8">
        <w:rPr>
          <w:rFonts w:ascii="Times New Roman" w:eastAsia="Times New Roman" w:hAnsi="Times New Roman" w:cs="Times New Roman"/>
        </w:rPr>
        <w:t>s</w:t>
      </w:r>
      <w:r w:rsidRPr="404C5E83">
        <w:rPr>
          <w:rFonts w:ascii="Times New Roman" w:eastAsia="Times New Roman" w:hAnsi="Times New Roman" w:cs="Times New Roman"/>
        </w:rPr>
        <w:t xml:space="preserve"> and process the data locally. The data is then validated to be under a certain threshold value which confirms the proper conditions for ingredients to be in. If the values are above or below the maximum and minimum values, then an alert is activated which is that the user is notified to act to regularize the values again. </w:t>
      </w:r>
    </w:p>
    <w:p w14:paraId="159263A6" w14:textId="77777777" w:rsidR="00667180" w:rsidRPr="00667180" w:rsidRDefault="00667180" w:rsidP="00667180">
      <w:pPr>
        <w:ind w:firstLine="0"/>
      </w:pPr>
    </w:p>
    <w:p w14:paraId="03793323" w14:textId="7C959280" w:rsidR="00E74476" w:rsidRDefault="00972552" w:rsidP="00972552">
      <w:pPr>
        <w:pStyle w:val="Heading2"/>
      </w:pPr>
      <w:bookmarkStart w:id="12" w:name="_Toc101115941"/>
      <w:r>
        <w:t>2.2</w:t>
      </w:r>
      <w:r w:rsidR="00C351B6">
        <w:t xml:space="preserve"> </w:t>
      </w:r>
      <w:r w:rsidR="00E74476">
        <w:t>Network Layout</w:t>
      </w:r>
      <w:bookmarkEnd w:id="12"/>
      <w:r w:rsidR="00E74476">
        <w:t xml:space="preserve"> </w:t>
      </w:r>
    </w:p>
    <w:p w14:paraId="69024476" w14:textId="50AA8A18" w:rsidR="00C351B6" w:rsidRDefault="00C351B6" w:rsidP="00C351B6">
      <w:pPr>
        <w:pStyle w:val="BodyText"/>
        <w:rPr>
          <w:rFonts w:ascii="Times New Roman" w:eastAsia="Times New Roman" w:hAnsi="Times New Roman" w:cs="Times New Roman"/>
        </w:rPr>
      </w:pPr>
      <w:r w:rsidRPr="404C5E83">
        <w:rPr>
          <w:rFonts w:ascii="Times New Roman" w:eastAsia="Times New Roman" w:hAnsi="Times New Roman" w:cs="Times New Roman"/>
        </w:rPr>
        <w:t xml:space="preserve">The sensors will be communicating with the Raspberry Pi through physical connections of wires but after the sensors, there lies a myriad of network communication. The Raspberry Pi will be communicating with the cloud through Wi-Fi to feed the captured sensor data. This data will then </w:t>
      </w:r>
      <w:r w:rsidRPr="404C5E83">
        <w:rPr>
          <w:rFonts w:ascii="Times New Roman" w:eastAsia="Times New Roman" w:hAnsi="Times New Roman" w:cs="Times New Roman"/>
        </w:rPr>
        <w:lastRenderedPageBreak/>
        <w:t>be manipulated to form the rules for the alert system and be incorporated with the Android app with the help of APIs (application programming interfaces).</w:t>
      </w:r>
    </w:p>
    <w:p w14:paraId="0590251C" w14:textId="77777777" w:rsidR="00B80C47" w:rsidRDefault="009328AD" w:rsidP="00B80C47">
      <w:pPr>
        <w:keepNext/>
        <w:ind w:firstLine="0"/>
        <w:jc w:val="center"/>
      </w:pPr>
      <w:r>
        <w:rPr>
          <w:noProof/>
        </w:rPr>
        <w:drawing>
          <wp:inline distT="0" distB="0" distL="0" distR="0" wp14:anchorId="5DFF0A48" wp14:editId="4BDFCFE6">
            <wp:extent cx="4532630" cy="5636871"/>
            <wp:effectExtent l="0" t="0" r="127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b="2901"/>
                    <a:stretch/>
                  </pic:blipFill>
                  <pic:spPr bwMode="auto">
                    <a:xfrm>
                      <a:off x="0" y="0"/>
                      <a:ext cx="4622508" cy="5748645"/>
                    </a:xfrm>
                    <a:prstGeom prst="rect">
                      <a:avLst/>
                    </a:prstGeom>
                    <a:ln>
                      <a:noFill/>
                    </a:ln>
                    <a:extLst>
                      <a:ext uri="{53640926-AAD7-44D8-BBD7-CCE9431645EC}">
                        <a14:shadowObscured xmlns:a14="http://schemas.microsoft.com/office/drawing/2010/main"/>
                      </a:ext>
                    </a:extLst>
                  </pic:spPr>
                </pic:pic>
              </a:graphicData>
            </a:graphic>
          </wp:inline>
        </w:drawing>
      </w:r>
    </w:p>
    <w:p w14:paraId="196BB772" w14:textId="7C926F62" w:rsidR="00972552" w:rsidRPr="00972552" w:rsidRDefault="00B80C47" w:rsidP="00B80C47">
      <w:pPr>
        <w:pStyle w:val="Caption"/>
        <w:jc w:val="center"/>
      </w:pPr>
      <w:bookmarkStart w:id="13" w:name="_Toc101115733"/>
      <w:r>
        <w:t xml:space="preserve">Figure </w:t>
      </w:r>
      <w:r>
        <w:fldChar w:fldCharType="begin"/>
      </w:r>
      <w:r>
        <w:instrText>SEQ Figure \* ARABIC</w:instrText>
      </w:r>
      <w:r>
        <w:fldChar w:fldCharType="separate"/>
      </w:r>
      <w:r w:rsidR="00BD1707">
        <w:rPr>
          <w:noProof/>
        </w:rPr>
        <w:t>1</w:t>
      </w:r>
      <w:r>
        <w:fldChar w:fldCharType="end"/>
      </w:r>
      <w:r>
        <w:t xml:space="preserve">: Process flow for </w:t>
      </w:r>
      <w:proofErr w:type="spellStart"/>
      <w:r>
        <w:t>SmartFridge5451</w:t>
      </w:r>
      <w:bookmarkEnd w:id="13"/>
      <w:proofErr w:type="spellEnd"/>
    </w:p>
    <w:p w14:paraId="1D8EE8B3" w14:textId="4D0BF198" w:rsidR="00E74476" w:rsidRDefault="00B436CC" w:rsidP="00B436CC">
      <w:pPr>
        <w:pStyle w:val="Heading2"/>
      </w:pPr>
      <w:bookmarkStart w:id="14" w:name="_Toc101115942"/>
      <w:r>
        <w:t xml:space="preserve">2.3 </w:t>
      </w:r>
      <w:r w:rsidR="000B3962">
        <w:t>User Interaction</w:t>
      </w:r>
      <w:bookmarkEnd w:id="14"/>
    </w:p>
    <w:p w14:paraId="473FD580" w14:textId="6EA2373E" w:rsidR="0037289C" w:rsidRDefault="00DF4EEC" w:rsidP="0037289C">
      <w:pPr>
        <w:ind w:firstLine="0"/>
      </w:pPr>
      <w:r>
        <w:t>Here we are enabling user interaction with the object through an Android application. Through this application</w:t>
      </w:r>
      <w:r w:rsidR="00DE1EE8">
        <w:t>,</w:t>
      </w:r>
      <w:r>
        <w:t xml:space="preserve"> </w:t>
      </w:r>
      <w:r w:rsidR="00150E4F">
        <w:t xml:space="preserve">we will be enabling the user to check the exact temperature and humidity of the </w:t>
      </w:r>
      <w:r w:rsidR="00150E4F">
        <w:lastRenderedPageBreak/>
        <w:t xml:space="preserve">interior of their fridge but will also allow the users to view the list of items available inside the </w:t>
      </w:r>
      <w:r w:rsidR="00723349">
        <w:t>fridg</w:t>
      </w:r>
      <w:r w:rsidR="00B2244A">
        <w:t xml:space="preserve">e and set their expiration dates for getting notifications. </w:t>
      </w:r>
      <w:r w:rsidR="00CB7328">
        <w:t xml:space="preserve"> </w:t>
      </w:r>
    </w:p>
    <w:p w14:paraId="19701BE2" w14:textId="46DB9530" w:rsidR="00CB7328" w:rsidRDefault="0093675B" w:rsidP="0037289C">
      <w:pPr>
        <w:ind w:firstLine="0"/>
      </w:pPr>
      <w:r>
        <w:t xml:space="preserve">It was reported that the second most </w:t>
      </w:r>
      <w:r w:rsidR="00BD3AC4">
        <w:t>reported wasted food at home is usually produce</w:t>
      </w:r>
      <w:r w:rsidR="00DE1EE8">
        <w:t>d</w:t>
      </w:r>
      <w:r w:rsidR="00BD3AC4">
        <w:t xml:space="preserve"> (around 67% of food at home) and the top cause of </w:t>
      </w:r>
      <w:r w:rsidR="00553327">
        <w:t>wasting the food</w:t>
      </w:r>
      <w:r w:rsidR="0057223E">
        <w:t xml:space="preserve"> (almost 83%)</w:t>
      </w:r>
      <w:r w:rsidR="00553327">
        <w:t xml:space="preserve"> is due to produc</w:t>
      </w:r>
      <w:r w:rsidR="00F47604">
        <w:t>ts</w:t>
      </w:r>
      <w:r w:rsidR="00553327">
        <w:t xml:space="preserve"> being stale or </w:t>
      </w:r>
      <w:r w:rsidR="0057223E">
        <w:t>getting spoilt</w:t>
      </w:r>
      <w:sdt>
        <w:sdtPr>
          <w:id w:val="691188599"/>
          <w:citation/>
        </w:sdtPr>
        <w:sdtEndPr/>
        <w:sdtContent>
          <w:r w:rsidR="00CD4E59">
            <w:fldChar w:fldCharType="begin"/>
          </w:r>
          <w:r w:rsidR="00CD4E59">
            <w:instrText xml:space="preserve"> CITATION Foo19 \l 1033 </w:instrText>
          </w:r>
          <w:r w:rsidR="00CD4E59">
            <w:fldChar w:fldCharType="separate"/>
          </w:r>
          <w:r w:rsidR="00CD28F3">
            <w:rPr>
              <w:noProof/>
            </w:rPr>
            <w:t xml:space="preserve"> (Food Insight, 2019)</w:t>
          </w:r>
          <w:r w:rsidR="00CD4E59">
            <w:fldChar w:fldCharType="end"/>
          </w:r>
        </w:sdtContent>
      </w:sdt>
      <w:r w:rsidR="00553327">
        <w:t>.</w:t>
      </w:r>
      <w:r w:rsidR="0057223E">
        <w:t xml:space="preserve"> With such an application, we want to </w:t>
      </w:r>
      <w:r w:rsidR="00CD4E59">
        <w:t xml:space="preserve">call onto the sustainable conscience of the </w:t>
      </w:r>
      <w:r w:rsidR="00E946D2">
        <w:t>people and</w:t>
      </w:r>
      <w:r w:rsidR="00CD4E59">
        <w:t xml:space="preserve"> compel them that with such a device they will be able to reduce food wastag</w:t>
      </w:r>
      <w:r w:rsidR="00E946D2">
        <w:t>e. Why do we think such a strategy would work? It i</w:t>
      </w:r>
      <w:r w:rsidR="00402994">
        <w:t>s found that people under the age of 45 years tend to be more cons</w:t>
      </w:r>
      <w:r w:rsidR="00B66C49">
        <w:t>cious of food wastage while grocery shopping and eating at home</w:t>
      </w:r>
      <w:sdt>
        <w:sdtPr>
          <w:id w:val="195442637"/>
          <w:citation/>
        </w:sdtPr>
        <w:sdtEndPr/>
        <w:sdtContent>
          <w:r w:rsidR="00B66C49">
            <w:fldChar w:fldCharType="begin"/>
          </w:r>
          <w:r w:rsidR="00B66C49">
            <w:instrText xml:space="preserve"> CITATION Foo19 \l 1033 </w:instrText>
          </w:r>
          <w:r w:rsidR="00B66C49">
            <w:fldChar w:fldCharType="separate"/>
          </w:r>
          <w:r w:rsidR="00CD28F3">
            <w:rPr>
              <w:noProof/>
            </w:rPr>
            <w:t xml:space="preserve"> (Food Insight, 2019)</w:t>
          </w:r>
          <w:r w:rsidR="00B66C49">
            <w:fldChar w:fldCharType="end"/>
          </w:r>
        </w:sdtContent>
      </w:sdt>
      <w:r w:rsidR="00B66C49">
        <w:t>. A leading example to prove this strategy is easily visible in Singapore with hawker shops</w:t>
      </w:r>
      <w:r w:rsidR="00621E5E">
        <w:t xml:space="preserve">, and how the younger generation </w:t>
      </w:r>
      <w:r w:rsidR="00F47604">
        <w:t>is</w:t>
      </w:r>
      <w:r w:rsidR="00621E5E">
        <w:t xml:space="preserve"> much </w:t>
      </w:r>
      <w:r w:rsidR="00F47604">
        <w:t>more</w:t>
      </w:r>
      <w:r w:rsidR="00621E5E">
        <w:t xml:space="preserve"> likely to buy their meals at affordable rates than to </w:t>
      </w:r>
      <w:proofErr w:type="gramStart"/>
      <w:r w:rsidR="00621E5E">
        <w:t>make an effort</w:t>
      </w:r>
      <w:proofErr w:type="gramEnd"/>
      <w:r w:rsidR="00621E5E">
        <w:t xml:space="preserve"> to cook at home. </w:t>
      </w:r>
    </w:p>
    <w:p w14:paraId="07FEDBE3" w14:textId="77777777" w:rsidR="00E946D2" w:rsidRPr="0037289C" w:rsidRDefault="00E946D2" w:rsidP="0037289C">
      <w:pPr>
        <w:ind w:firstLine="0"/>
      </w:pPr>
    </w:p>
    <w:p w14:paraId="3E3DA3F8" w14:textId="7486345C" w:rsidR="0037289C" w:rsidRDefault="0037289C" w:rsidP="0037289C">
      <w:pPr>
        <w:pStyle w:val="Heading2"/>
      </w:pPr>
      <w:bookmarkStart w:id="15" w:name="_Toc101115943"/>
      <w:r>
        <w:t>2.4 Degree of Pervasiveness</w:t>
      </w:r>
      <w:bookmarkEnd w:id="15"/>
    </w:p>
    <w:p w14:paraId="4D84AE88" w14:textId="73ECF4D3" w:rsidR="0037289C" w:rsidRDefault="00350F1F" w:rsidP="0037289C">
      <w:pPr>
        <w:ind w:firstLine="0"/>
      </w:pPr>
      <w:r>
        <w:t xml:space="preserve">For this certain project, to justify the degree of pervasiveness, we will be looking at </w:t>
      </w:r>
      <w:r w:rsidR="00F053FA">
        <w:t xml:space="preserve">its mobility, interactivity, invisibility, heterogeneity, and contextual awareness. In terms of mobility, </w:t>
      </w:r>
      <w:r w:rsidR="00961194">
        <w:t xml:space="preserve">a fridge being a bulky and large object cannot be easily transported the functions we add to the fridge can be </w:t>
      </w:r>
      <w:r w:rsidR="00985D72">
        <w:t xml:space="preserve">tracked from a distance. The network flow of our project allows the user to get updates from </w:t>
      </w:r>
      <w:r w:rsidR="001C0FB6">
        <w:t>anywhere</w:t>
      </w:r>
      <w:r w:rsidR="00985D72">
        <w:t xml:space="preserve"> </w:t>
      </w:r>
      <w:r w:rsidR="001C0FB6">
        <w:t xml:space="preserve">in the world till the object is connected to a stable </w:t>
      </w:r>
      <w:r w:rsidR="00BD12C2">
        <w:t>Wi-Fi</w:t>
      </w:r>
      <w:r w:rsidR="001C0FB6">
        <w:t xml:space="preserve"> connection. </w:t>
      </w:r>
      <w:r w:rsidR="0062160E">
        <w:t>Similarly</w:t>
      </w:r>
      <w:r w:rsidR="0022096C">
        <w:t xml:space="preserve">, when we discuss interactivity, the app will require sufficient </w:t>
      </w:r>
      <w:r w:rsidR="0062160E">
        <w:t>interactivity not only with the end</w:t>
      </w:r>
      <w:r w:rsidR="00F47604">
        <w:t>-</w:t>
      </w:r>
      <w:r w:rsidR="0062160E">
        <w:t xml:space="preserve">user but also with the cloud. </w:t>
      </w:r>
      <w:r w:rsidR="006B6C3D">
        <w:t>The server and the application will be constantly interacting with the cloud because of which it will be ab</w:t>
      </w:r>
      <w:r w:rsidR="00FF23D2">
        <w:t>le to provide real</w:t>
      </w:r>
      <w:r w:rsidR="00F47604">
        <w:t>-</w:t>
      </w:r>
      <w:r w:rsidR="00FF23D2">
        <w:t xml:space="preserve">time updates on its interface with which the user will interact. Though there is minimal interaction between the user and the app, with the alert </w:t>
      </w:r>
      <w:r w:rsidR="00FF23D2">
        <w:lastRenderedPageBreak/>
        <w:t xml:space="preserve">system </w:t>
      </w:r>
      <w:r w:rsidR="0078515B">
        <w:t>developed</w:t>
      </w:r>
      <w:r w:rsidR="00FF23D2">
        <w:t>, ther</w:t>
      </w:r>
      <w:r w:rsidR="00D238C3">
        <w:t xml:space="preserve">e are indirect interactions between the user and the </w:t>
      </w:r>
      <w:r w:rsidR="0078515B">
        <w:t xml:space="preserve">application with the help of which the objective of the </w:t>
      </w:r>
      <w:r w:rsidR="002D60B7">
        <w:t xml:space="preserve">smart fridge can be realized. </w:t>
      </w:r>
    </w:p>
    <w:p w14:paraId="190FFF3E" w14:textId="31DC838E" w:rsidR="002F02C9" w:rsidRDefault="002D60B7" w:rsidP="00B848BA">
      <w:pPr>
        <w:ind w:firstLine="0"/>
      </w:pPr>
      <w:r>
        <w:t xml:space="preserve">Coming to the invisibility and heterogeneity of the smart fridge, we believe that the current </w:t>
      </w:r>
      <w:r w:rsidR="00054616">
        <w:t xml:space="preserve">model is not able to achieve the ideal </w:t>
      </w:r>
      <w:r w:rsidR="00F21F64">
        <w:t xml:space="preserve">degree of invisibility and yet the pervasive components do not </w:t>
      </w:r>
      <w:r w:rsidR="007B6984">
        <w:t xml:space="preserve">have a high degree of heterogeneity. Both parameters lie at a neutral degree, as the pervasive components are easily maskable in the actual design of the </w:t>
      </w:r>
      <w:r w:rsidR="00E538C7">
        <w:t xml:space="preserve">fridge but due to their sensing abilities require considerable visibility to report accurate data. </w:t>
      </w:r>
      <w:r w:rsidR="005539D1">
        <w:t xml:space="preserve">Finally, coming to the contextual </w:t>
      </w:r>
      <w:r w:rsidR="00975175">
        <w:t xml:space="preserve">awareness of the system. As the current object is not applying any </w:t>
      </w:r>
      <w:r w:rsidR="006B7D07">
        <w:t>major data analysis techniques or ha</w:t>
      </w:r>
      <w:r w:rsidR="00F47604">
        <w:t>s</w:t>
      </w:r>
      <w:r w:rsidR="006B7D07">
        <w:t xml:space="preserve"> any artificial capabilities but it does have the potential to </w:t>
      </w:r>
      <w:r w:rsidR="009172E2">
        <w:t xml:space="preserve">have high contextual awareness if developed more. </w:t>
      </w:r>
      <w:r w:rsidR="00F47604">
        <w:t>P</w:t>
      </w:r>
      <w:r w:rsidR="009172E2">
        <w:t xml:space="preserve">rocessing the data gathered through user habits and using analytics to </w:t>
      </w:r>
      <w:r w:rsidR="007E7E79">
        <w:t>devise consumer insights and habits can help develop personalized and more tailored services for users. Similarly, by using advance</w:t>
      </w:r>
      <w:r w:rsidR="00F47604">
        <w:t>d</w:t>
      </w:r>
      <w:r w:rsidR="007E7E79">
        <w:t xml:space="preserve"> artificial intelligence techniques, our image recognition model can be modified and improved to </w:t>
      </w:r>
      <w:r w:rsidR="00BF3877">
        <w:t xml:space="preserve">unlock many more behavioral patterns of the user which can be used </w:t>
      </w:r>
      <w:r w:rsidR="00A01B95">
        <w:t xml:space="preserve">for personalization of the activities in the system developed. </w:t>
      </w:r>
      <w:r w:rsidR="00910535">
        <w:t xml:space="preserve">With </w:t>
      </w:r>
      <w:r w:rsidR="00B0523A">
        <w:t>personalization</w:t>
      </w:r>
      <w:r w:rsidR="00BB4A82">
        <w:t xml:space="preserve"> in pervasive devices</w:t>
      </w:r>
      <w:r w:rsidR="00B0523A">
        <w:t xml:space="preserve">, targeted content delivery and consumer loyalty </w:t>
      </w:r>
      <w:r w:rsidR="00F47604">
        <w:t>are</w:t>
      </w:r>
      <w:r w:rsidR="00B0523A">
        <w:t xml:space="preserve"> </w:t>
      </w:r>
      <w:r w:rsidR="00BB4A82">
        <w:t>significantly targeted and increased</w:t>
      </w:r>
      <w:sdt>
        <w:sdtPr>
          <w:id w:val="51116506"/>
          <w:citation/>
        </w:sdtPr>
        <w:sdtEndPr/>
        <w:sdtContent>
          <w:r w:rsidR="00A4595A">
            <w:fldChar w:fldCharType="begin"/>
          </w:r>
          <w:r w:rsidR="00A4595A">
            <w:instrText xml:space="preserve"> CITATION Esp21 \l 1033 </w:instrText>
          </w:r>
          <w:r w:rsidR="00A4595A">
            <w:fldChar w:fldCharType="separate"/>
          </w:r>
          <w:r w:rsidR="00CD28F3">
            <w:rPr>
              <w:noProof/>
            </w:rPr>
            <w:t xml:space="preserve"> (Espino, 2021)</w:t>
          </w:r>
          <w:r w:rsidR="00A4595A">
            <w:fldChar w:fldCharType="end"/>
          </w:r>
        </w:sdtContent>
      </w:sdt>
      <w:r w:rsidR="00BB4A82">
        <w:t xml:space="preserve">. </w:t>
      </w:r>
    </w:p>
    <w:p w14:paraId="7584C0CD" w14:textId="77777777" w:rsidR="00897155" w:rsidRPr="00897155" w:rsidRDefault="00897155" w:rsidP="00CD28F3">
      <w:pPr>
        <w:ind w:firstLine="0"/>
      </w:pPr>
    </w:p>
    <w:p w14:paraId="59EFC69B" w14:textId="77777777" w:rsidR="003C5FF6" w:rsidRDefault="003C5FF6" w:rsidP="00CD28F3">
      <w:pPr>
        <w:ind w:firstLine="0"/>
      </w:pPr>
    </w:p>
    <w:p w14:paraId="31CF385C" w14:textId="77777777" w:rsidR="003C5FF6" w:rsidRDefault="003C5FF6" w:rsidP="00CD28F3">
      <w:pPr>
        <w:ind w:firstLine="0"/>
      </w:pPr>
    </w:p>
    <w:p w14:paraId="7654BC33" w14:textId="77777777" w:rsidR="003C5FF6" w:rsidRPr="00897155" w:rsidRDefault="003C5FF6" w:rsidP="00CD28F3">
      <w:pPr>
        <w:ind w:firstLine="0"/>
      </w:pPr>
    </w:p>
    <w:p w14:paraId="70BF07E2" w14:textId="6FDF81A1" w:rsidR="00414D26" w:rsidRDefault="002F02C9" w:rsidP="00414D26">
      <w:pPr>
        <w:pStyle w:val="Heading1"/>
        <w:numPr>
          <w:ilvl w:val="0"/>
          <w:numId w:val="13"/>
        </w:numPr>
        <w:jc w:val="left"/>
      </w:pPr>
      <w:bookmarkStart w:id="16" w:name="_Toc101115944"/>
      <w:r>
        <w:lastRenderedPageBreak/>
        <w:t>Business Model</w:t>
      </w:r>
      <w:bookmarkEnd w:id="16"/>
    </w:p>
    <w:tbl>
      <w:tblPr>
        <w:tblW w:w="9427" w:type="dxa"/>
        <w:tblLayout w:type="fixed"/>
        <w:tblLook w:val="06A0" w:firstRow="1" w:lastRow="0" w:firstColumn="1" w:lastColumn="0" w:noHBand="1" w:noVBand="1"/>
      </w:tblPr>
      <w:tblGrid>
        <w:gridCol w:w="1932"/>
        <w:gridCol w:w="1957"/>
        <w:gridCol w:w="792"/>
        <w:gridCol w:w="1113"/>
        <w:gridCol w:w="1879"/>
        <w:gridCol w:w="1754"/>
      </w:tblGrid>
      <w:tr w:rsidR="00282503" w14:paraId="591B78F9" w14:textId="77777777" w:rsidTr="00495067">
        <w:trPr>
          <w:trHeight w:val="1876"/>
        </w:trPr>
        <w:tc>
          <w:tcPr>
            <w:tcW w:w="1932" w:type="dxa"/>
            <w:tcBorders>
              <w:top w:val="single" w:sz="6" w:space="0" w:color="000000" w:themeColor="text1"/>
              <w:left w:val="single" w:sz="6" w:space="0" w:color="000000" w:themeColor="text1"/>
              <w:bottom w:val="single" w:sz="6" w:space="0" w:color="auto"/>
              <w:right w:val="single" w:sz="6" w:space="0" w:color="000000" w:themeColor="text1"/>
            </w:tcBorders>
          </w:tcPr>
          <w:p w14:paraId="0D70F069" w14:textId="77777777" w:rsidR="00282503" w:rsidRDefault="00282503" w:rsidP="00866572">
            <w:pPr>
              <w:pStyle w:val="NoSpacing"/>
              <w:spacing w:line="240" w:lineRule="auto"/>
              <w:jc w:val="both"/>
              <w:rPr>
                <w:rFonts w:ascii="Times New Roman" w:eastAsia="Times New Roman" w:hAnsi="Times New Roman" w:cs="Times New Roman"/>
                <w:b/>
                <w:bCs/>
                <w:color w:val="000000" w:themeColor="text1"/>
              </w:rPr>
            </w:pPr>
            <w:r w:rsidRPr="404C5E83">
              <w:rPr>
                <w:rFonts w:ascii="Times New Roman" w:eastAsia="Times New Roman" w:hAnsi="Times New Roman" w:cs="Times New Roman"/>
                <w:b/>
                <w:bCs/>
                <w:color w:val="000000" w:themeColor="text1"/>
              </w:rPr>
              <w:t>Key Partners</w:t>
            </w:r>
          </w:p>
          <w:p w14:paraId="40C3AB4F" w14:textId="77777777" w:rsidR="00282503" w:rsidRPr="00010A15" w:rsidRDefault="00282503" w:rsidP="00866572">
            <w:pPr>
              <w:pStyle w:val="NoSpacing"/>
              <w:spacing w:line="240" w:lineRule="auto"/>
              <w:jc w:val="both"/>
              <w:rPr>
                <w:rFonts w:ascii="Times New Roman" w:eastAsia="Times New Roman" w:hAnsi="Times New Roman" w:cs="Times New Roman"/>
                <w:color w:val="000000" w:themeColor="text1"/>
              </w:rPr>
            </w:pPr>
          </w:p>
          <w:p w14:paraId="2D8FD443" w14:textId="73AFA577" w:rsidR="00282503" w:rsidRDefault="003036AF" w:rsidP="003036AF">
            <w:pPr>
              <w:pStyle w:val="NoSpacing"/>
              <w:spacing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00F47604">
              <w:rPr>
                <w:rFonts w:ascii="Times New Roman" w:eastAsia="Times New Roman" w:hAnsi="Times New Roman" w:cs="Times New Roman"/>
                <w:color w:val="000000" w:themeColor="text1"/>
              </w:rPr>
              <w:t xml:space="preserve"> </w:t>
            </w:r>
            <w:r w:rsidR="00282503" w:rsidRPr="404C5E83">
              <w:rPr>
                <w:rFonts w:ascii="Times New Roman" w:eastAsia="Times New Roman" w:hAnsi="Times New Roman" w:cs="Times New Roman"/>
                <w:color w:val="000000" w:themeColor="text1"/>
              </w:rPr>
              <w:t>Microprocessor’s company</w:t>
            </w:r>
          </w:p>
          <w:p w14:paraId="01CECAA9"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p>
          <w:p w14:paraId="75417156" w14:textId="5057B18A" w:rsidR="00282503" w:rsidRPr="0005435A" w:rsidRDefault="003036AF" w:rsidP="003036AF">
            <w:pPr>
              <w:pStyle w:val="NoSpacing"/>
              <w:spacing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2. </w:t>
            </w:r>
            <w:r w:rsidR="00282503" w:rsidRPr="0005435A">
              <w:rPr>
                <w:rFonts w:ascii="Times New Roman" w:eastAsia="Times New Roman" w:hAnsi="Times New Roman" w:cs="Times New Roman"/>
                <w:color w:val="000000" w:themeColor="text1"/>
              </w:rPr>
              <w:t>Manufacturers</w:t>
            </w:r>
          </w:p>
          <w:p w14:paraId="6AA5D612"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77125B9C"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515F2B"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Key Activities</w:t>
            </w:r>
          </w:p>
          <w:p w14:paraId="4ABCB2E3" w14:textId="048FE6EA" w:rsidR="00282503" w:rsidRDefault="00282503" w:rsidP="003036AF">
            <w:pPr>
              <w:pStyle w:val="NoSpacing"/>
              <w:numPr>
                <w:ilvl w:val="0"/>
                <w:numId w:val="18"/>
              </w:numPr>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Platform/ software development and maintenance</w:t>
            </w:r>
          </w:p>
          <w:p w14:paraId="44278622" w14:textId="77777777" w:rsidR="00282503" w:rsidRDefault="00282503" w:rsidP="00866572">
            <w:pPr>
              <w:pStyle w:val="NoSpacing"/>
              <w:spacing w:line="240" w:lineRule="auto"/>
              <w:ind w:left="60"/>
              <w:rPr>
                <w:rFonts w:ascii="Times New Roman" w:eastAsia="Times New Roman" w:hAnsi="Times New Roman" w:cs="Times New Roman"/>
                <w:color w:val="000000" w:themeColor="text1"/>
              </w:rPr>
            </w:pPr>
          </w:p>
          <w:p w14:paraId="3B518DC2" w14:textId="77777777" w:rsidR="00282503" w:rsidRDefault="00282503" w:rsidP="00866572">
            <w:pPr>
              <w:pStyle w:val="NoSpacing"/>
              <w:numPr>
                <w:ilvl w:val="0"/>
                <w:numId w:val="18"/>
              </w:numPr>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Customer acquisition</w:t>
            </w:r>
          </w:p>
          <w:p w14:paraId="42B82949" w14:textId="77777777" w:rsidR="00282503" w:rsidRPr="00010A15" w:rsidRDefault="00282503" w:rsidP="00866572">
            <w:pPr>
              <w:pStyle w:val="NoSpacing"/>
              <w:spacing w:line="240" w:lineRule="auto"/>
              <w:rPr>
                <w:rFonts w:ascii="Times New Roman" w:eastAsia="Times New Roman" w:hAnsi="Times New Roman" w:cs="Times New Roman"/>
                <w:color w:val="000000" w:themeColor="text1"/>
              </w:rPr>
            </w:pPr>
          </w:p>
          <w:p w14:paraId="2E14BF3F" w14:textId="77777777" w:rsidR="00282503" w:rsidRDefault="00282503" w:rsidP="00866572">
            <w:pPr>
              <w:pStyle w:val="NoSpacing"/>
              <w:numPr>
                <w:ilvl w:val="0"/>
                <w:numId w:val="18"/>
              </w:numPr>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Product assembling, testing, and packaging</w:t>
            </w:r>
          </w:p>
          <w:p w14:paraId="6CF992AD"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3D7CD8EE" w14:textId="77777777" w:rsidR="00282503" w:rsidRDefault="00282503" w:rsidP="00866572">
            <w:pPr>
              <w:spacing w:line="240" w:lineRule="auto"/>
              <w:jc w:val="both"/>
              <w:rPr>
                <w:color w:val="000000" w:themeColor="text1"/>
              </w:rPr>
            </w:pPr>
          </w:p>
        </w:tc>
        <w:tc>
          <w:tcPr>
            <w:tcW w:w="1905" w:type="dxa"/>
            <w:gridSpan w:val="2"/>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9AF375"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Value Propositions</w:t>
            </w:r>
          </w:p>
          <w:p w14:paraId="487AB6E8"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1. Automatic inventory check</w:t>
            </w:r>
          </w:p>
          <w:p w14:paraId="26C7AF3C"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559A592D"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2. Temperature/ humidity maintenance</w:t>
            </w:r>
          </w:p>
          <w:p w14:paraId="1D5BFF06" w14:textId="77777777" w:rsidR="00282503" w:rsidRDefault="00282503" w:rsidP="00866572">
            <w:pPr>
              <w:spacing w:line="240" w:lineRule="auto"/>
              <w:rPr>
                <w:color w:val="000000" w:themeColor="text1"/>
              </w:rPr>
            </w:pPr>
          </w:p>
          <w:p w14:paraId="6D533D54"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3. Alert system</w:t>
            </w:r>
          </w:p>
          <w:p w14:paraId="2D64A98A" w14:textId="77777777" w:rsidR="00282503" w:rsidRDefault="00282503" w:rsidP="00866572">
            <w:pPr>
              <w:spacing w:line="240" w:lineRule="auto"/>
              <w:rPr>
                <w:color w:val="000000" w:themeColor="text1"/>
              </w:rPr>
            </w:pPr>
          </w:p>
          <w:p w14:paraId="09C8EDE0" w14:textId="4135DA78"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4. App for management and inspection of </w:t>
            </w:r>
            <w:r w:rsidR="003C5FF6">
              <w:rPr>
                <w:rFonts w:ascii="Times New Roman" w:eastAsia="Times New Roman" w:hAnsi="Times New Roman" w:cs="Times New Roman"/>
                <w:color w:val="000000" w:themeColor="text1"/>
              </w:rPr>
              <w:t xml:space="preserve">the </w:t>
            </w:r>
            <w:r w:rsidRPr="404C5E83">
              <w:rPr>
                <w:rFonts w:ascii="Times New Roman" w:eastAsia="Times New Roman" w:hAnsi="Times New Roman" w:cs="Times New Roman"/>
                <w:color w:val="000000" w:themeColor="text1"/>
              </w:rPr>
              <w:t>fridge</w:t>
            </w:r>
          </w:p>
        </w:tc>
        <w:tc>
          <w:tcPr>
            <w:tcW w:w="1879" w:type="dxa"/>
            <w:tcBorders>
              <w:top w:val="single" w:sz="6" w:space="0" w:color="000000" w:themeColor="text1"/>
              <w:left w:val="nil"/>
              <w:bottom w:val="single" w:sz="6" w:space="0" w:color="000000" w:themeColor="text1"/>
              <w:right w:val="single" w:sz="6" w:space="0" w:color="000000" w:themeColor="text1"/>
            </w:tcBorders>
          </w:tcPr>
          <w:p w14:paraId="7C5A5C93"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Customer Relationship</w:t>
            </w:r>
          </w:p>
          <w:p w14:paraId="319E6811"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250B26F9"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1. Review and feedback system</w:t>
            </w:r>
          </w:p>
          <w:p w14:paraId="37E2ED48"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17B5C04B"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2. Customer    support</w:t>
            </w:r>
          </w:p>
          <w:p w14:paraId="329ECE9F" w14:textId="77777777" w:rsidR="00282503" w:rsidRDefault="00282503" w:rsidP="00866572">
            <w:pPr>
              <w:spacing w:line="240" w:lineRule="auto"/>
              <w:rPr>
                <w:color w:val="000000" w:themeColor="text1"/>
              </w:rPr>
            </w:pPr>
          </w:p>
          <w:p w14:paraId="11696748"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3. Product insurance/ coverage</w:t>
            </w:r>
          </w:p>
        </w:tc>
        <w:tc>
          <w:tcPr>
            <w:tcW w:w="175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ABED81"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Customer Segments</w:t>
            </w:r>
          </w:p>
          <w:p w14:paraId="45C3381E"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p w14:paraId="6D4CB0F6"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lang w:val="en-SG"/>
              </w:rPr>
              <w:t xml:space="preserve"> 1. Domestic Users familiar with IoT (Internet of Things) or IT (Information Technologies)</w:t>
            </w:r>
          </w:p>
          <w:p w14:paraId="322DB3F2" w14:textId="77777777" w:rsidR="00282503" w:rsidRDefault="00282503" w:rsidP="00866572">
            <w:pPr>
              <w:spacing w:line="240" w:lineRule="auto"/>
              <w:rPr>
                <w:color w:val="000000" w:themeColor="text1"/>
              </w:rPr>
            </w:pPr>
          </w:p>
          <w:p w14:paraId="1E5D1805"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lang w:val="en-SG"/>
              </w:rPr>
              <w:t xml:space="preserve"> 2. Corporate Users (e.g., hotels and real state agencies)</w:t>
            </w:r>
          </w:p>
          <w:p w14:paraId="746F27C5" w14:textId="77777777" w:rsidR="00282503" w:rsidRDefault="00282503" w:rsidP="00866572">
            <w:pPr>
              <w:spacing w:line="240" w:lineRule="auto"/>
              <w:jc w:val="both"/>
              <w:rPr>
                <w:color w:val="000000" w:themeColor="text1"/>
              </w:rPr>
            </w:pPr>
          </w:p>
          <w:p w14:paraId="675593FF"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lang w:val="en-SG"/>
              </w:rPr>
              <w:t xml:space="preserve"> 3. Residents who want a better or smarter home experience</w:t>
            </w:r>
          </w:p>
        </w:tc>
      </w:tr>
      <w:tr w:rsidR="00282503" w14:paraId="1D9BB460" w14:textId="77777777" w:rsidTr="00495067">
        <w:trPr>
          <w:trHeight w:val="1876"/>
        </w:trPr>
        <w:tc>
          <w:tcPr>
            <w:tcW w:w="1932" w:type="dxa"/>
            <w:tcBorders>
              <w:top w:val="single" w:sz="6" w:space="0" w:color="auto"/>
              <w:left w:val="single" w:sz="6" w:space="0" w:color="000000" w:themeColor="text1"/>
              <w:bottom w:val="single" w:sz="6" w:space="0" w:color="000000" w:themeColor="text1"/>
              <w:right w:val="single" w:sz="6" w:space="0" w:color="000000" w:themeColor="text1"/>
            </w:tcBorders>
          </w:tcPr>
          <w:p w14:paraId="0DFCD269"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IT Infrastructure</w:t>
            </w:r>
          </w:p>
          <w:p w14:paraId="3720B37A" w14:textId="77777777" w:rsidR="00282503" w:rsidRDefault="00282503" w:rsidP="00866572">
            <w:pPr>
              <w:spacing w:line="240" w:lineRule="auto"/>
              <w:rPr>
                <w:color w:val="000000" w:themeColor="text1"/>
              </w:rPr>
            </w:pPr>
          </w:p>
          <w:p w14:paraId="7C922509"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1. Network connection</w:t>
            </w:r>
          </w:p>
          <w:p w14:paraId="0DA3C2AF" w14:textId="77777777" w:rsidR="00282503" w:rsidRDefault="00282503" w:rsidP="00866572">
            <w:pPr>
              <w:spacing w:line="240" w:lineRule="auto"/>
              <w:rPr>
                <w:color w:val="000000" w:themeColor="text1"/>
              </w:rPr>
            </w:pPr>
          </w:p>
          <w:p w14:paraId="5E706327"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2. Android/iOS platform</w:t>
            </w:r>
          </w:p>
          <w:p w14:paraId="1898B61F" w14:textId="77777777" w:rsidR="00282503" w:rsidRDefault="00282503" w:rsidP="00866572">
            <w:pPr>
              <w:spacing w:line="240" w:lineRule="auto"/>
              <w:rPr>
                <w:color w:val="000000" w:themeColor="text1"/>
              </w:rPr>
            </w:pPr>
          </w:p>
          <w:p w14:paraId="358F8CC4"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3. IoT data protocols</w:t>
            </w:r>
          </w:p>
          <w:p w14:paraId="5F181C4F" w14:textId="77777777" w:rsidR="00282503" w:rsidRDefault="00282503" w:rsidP="00866572">
            <w:pPr>
              <w:spacing w:line="240" w:lineRule="auto"/>
              <w:rPr>
                <w:color w:val="000000" w:themeColor="text1"/>
              </w:rPr>
            </w:pPr>
          </w:p>
          <w:p w14:paraId="3B02EC20" w14:textId="77777777" w:rsidR="00282503" w:rsidRDefault="00282503" w:rsidP="00866572">
            <w:pPr>
              <w:pStyle w:val="NoSpacing"/>
              <w:spacing w:line="240" w:lineRule="auto"/>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 xml:space="preserve"> </w:t>
            </w:r>
          </w:p>
        </w:tc>
        <w:tc>
          <w:tcPr>
            <w:tcW w:w="1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2950E7"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b/>
                <w:bCs/>
                <w:color w:val="000000" w:themeColor="text1"/>
              </w:rPr>
              <w:t>Key Resources</w:t>
            </w:r>
          </w:p>
          <w:p w14:paraId="1E11A07C" w14:textId="77777777" w:rsidR="00282503" w:rsidRDefault="00282503" w:rsidP="00866572">
            <w:pPr>
              <w:spacing w:line="240" w:lineRule="auto"/>
              <w:jc w:val="both"/>
              <w:rPr>
                <w:color w:val="000000" w:themeColor="text1"/>
              </w:rPr>
            </w:pPr>
          </w:p>
          <w:p w14:paraId="2546848C"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1. User platform</w:t>
            </w:r>
          </w:p>
          <w:p w14:paraId="1D57BDFC" w14:textId="77777777" w:rsidR="00282503" w:rsidRDefault="00282503" w:rsidP="00866572">
            <w:pPr>
              <w:spacing w:line="240" w:lineRule="auto"/>
              <w:jc w:val="both"/>
              <w:rPr>
                <w:color w:val="000000" w:themeColor="text1"/>
              </w:rPr>
            </w:pPr>
          </w:p>
          <w:p w14:paraId="4A203F31" w14:textId="2C5E858A" w:rsidR="00282503" w:rsidRDefault="00282503" w:rsidP="00866572">
            <w:pPr>
              <w:pStyle w:val="NoSpacing"/>
              <w:spacing w:line="240" w:lineRule="auto"/>
              <w:jc w:val="both"/>
              <w:rPr>
                <w:rFonts w:ascii="Times New Roman" w:eastAsia="Times New Roman" w:hAnsi="Times New Roman" w:cs="Times New Roman"/>
                <w:color w:val="000000" w:themeColor="text1"/>
              </w:rPr>
            </w:pPr>
            <w:r w:rsidRPr="404C5E83">
              <w:rPr>
                <w:rFonts w:ascii="Times New Roman" w:eastAsia="Times New Roman" w:hAnsi="Times New Roman" w:cs="Times New Roman"/>
                <w:color w:val="000000" w:themeColor="text1"/>
              </w:rPr>
              <w:t>2.</w:t>
            </w:r>
            <w:r w:rsidR="003C5FF6">
              <w:rPr>
                <w:rFonts w:ascii="Times New Roman" w:eastAsia="Times New Roman" w:hAnsi="Times New Roman" w:cs="Times New Roman"/>
                <w:color w:val="000000" w:themeColor="text1"/>
              </w:rPr>
              <w:t xml:space="preserve"> </w:t>
            </w:r>
            <w:r w:rsidRPr="404C5E83">
              <w:rPr>
                <w:rFonts w:ascii="Times New Roman" w:eastAsia="Times New Roman" w:hAnsi="Times New Roman" w:cs="Times New Roman"/>
                <w:color w:val="000000" w:themeColor="text1"/>
              </w:rPr>
              <w:t>Development team</w:t>
            </w:r>
          </w:p>
          <w:p w14:paraId="5225220D" w14:textId="77777777" w:rsidR="00282503" w:rsidRDefault="00282503" w:rsidP="00866572">
            <w:pPr>
              <w:spacing w:line="240" w:lineRule="auto"/>
              <w:jc w:val="both"/>
              <w:rPr>
                <w:color w:val="000000" w:themeColor="text1"/>
              </w:rPr>
            </w:pPr>
          </w:p>
          <w:p w14:paraId="75983219" w14:textId="77777777" w:rsidR="00282503" w:rsidRDefault="00282503" w:rsidP="00866572">
            <w:pPr>
              <w:pStyle w:val="NoSpacing"/>
              <w:spacing w:line="240" w:lineRule="auto"/>
              <w:jc w:val="both"/>
              <w:rPr>
                <w:rFonts w:ascii="Times New Roman" w:eastAsia="Times New Roman" w:hAnsi="Times New Roman" w:cs="Times New Roman"/>
                <w:color w:val="000000" w:themeColor="text1"/>
              </w:rPr>
            </w:pPr>
            <w:proofErr w:type="spellStart"/>
            <w:r w:rsidRPr="404C5E83">
              <w:rPr>
                <w:rFonts w:ascii="Times New Roman" w:eastAsia="Times New Roman" w:hAnsi="Times New Roman" w:cs="Times New Roman"/>
                <w:color w:val="000000" w:themeColor="text1"/>
              </w:rPr>
              <w:t>3.Marketing</w:t>
            </w:r>
            <w:proofErr w:type="spellEnd"/>
            <w:r w:rsidRPr="404C5E83">
              <w:rPr>
                <w:rFonts w:ascii="Times New Roman" w:eastAsia="Times New Roman" w:hAnsi="Times New Roman" w:cs="Times New Roman"/>
                <w:color w:val="000000" w:themeColor="text1"/>
              </w:rPr>
              <w:t xml:space="preserve"> consultation</w:t>
            </w:r>
          </w:p>
        </w:tc>
        <w:tc>
          <w:tcPr>
            <w:tcW w:w="1905" w:type="dxa"/>
            <w:gridSpan w:val="2"/>
            <w:vMerge/>
            <w:tcBorders>
              <w:left w:val="single" w:sz="0" w:space="0" w:color="000000" w:themeColor="text1"/>
              <w:bottom w:val="single" w:sz="0" w:space="0" w:color="000000" w:themeColor="text1"/>
              <w:right w:val="single" w:sz="0" w:space="0" w:color="000000" w:themeColor="text1"/>
            </w:tcBorders>
            <w:vAlign w:val="center"/>
          </w:tcPr>
          <w:p w14:paraId="6AC6E011" w14:textId="77777777" w:rsidR="00282503" w:rsidRDefault="00282503" w:rsidP="00866572">
            <w:pPr>
              <w:spacing w:line="240" w:lineRule="auto"/>
            </w:pPr>
          </w:p>
        </w:tc>
        <w:tc>
          <w:tcPr>
            <w:tcW w:w="1879" w:type="dxa"/>
            <w:tcBorders>
              <w:top w:val="single" w:sz="6" w:space="0" w:color="000000" w:themeColor="text1"/>
              <w:left w:val="nil"/>
              <w:bottom w:val="single" w:sz="6" w:space="0" w:color="000000" w:themeColor="text1"/>
              <w:right w:val="single" w:sz="6" w:space="0" w:color="000000" w:themeColor="text1"/>
            </w:tcBorders>
          </w:tcPr>
          <w:p w14:paraId="6A8ED719" w14:textId="77777777" w:rsidR="00282503" w:rsidRDefault="00282503" w:rsidP="00A2493F">
            <w:pPr>
              <w:spacing w:after="120" w:line="240" w:lineRule="auto"/>
              <w:ind w:firstLine="0"/>
              <w:jc w:val="both"/>
              <w:rPr>
                <w:color w:val="000000" w:themeColor="text1"/>
              </w:rPr>
            </w:pPr>
            <w:r w:rsidRPr="404C5E83">
              <w:rPr>
                <w:rFonts w:ascii="Times New Roman" w:eastAsia="Times New Roman" w:hAnsi="Times New Roman" w:cs="Times New Roman"/>
                <w:b/>
                <w:bCs/>
                <w:color w:val="000000" w:themeColor="text1"/>
              </w:rPr>
              <w:t>Channels</w:t>
            </w:r>
          </w:p>
          <w:p w14:paraId="04DEBBB8" w14:textId="77777777" w:rsidR="00282503" w:rsidRDefault="00282503" w:rsidP="00A2493F">
            <w:pPr>
              <w:spacing w:after="120" w:line="240" w:lineRule="auto"/>
              <w:ind w:firstLine="0"/>
              <w:jc w:val="both"/>
              <w:rPr>
                <w:color w:val="000000" w:themeColor="text1"/>
              </w:rPr>
            </w:pPr>
            <w:r w:rsidRPr="404C5E83">
              <w:rPr>
                <w:rFonts w:ascii="Times New Roman" w:eastAsia="Times New Roman" w:hAnsi="Times New Roman" w:cs="Times New Roman"/>
                <w:color w:val="000000" w:themeColor="text1"/>
              </w:rPr>
              <w:t xml:space="preserve"> 1. Retail stores</w:t>
            </w:r>
          </w:p>
          <w:p w14:paraId="6FD428F4" w14:textId="77777777" w:rsidR="00282503" w:rsidRDefault="00282503" w:rsidP="00A2493F">
            <w:pPr>
              <w:spacing w:after="120" w:line="240" w:lineRule="auto"/>
              <w:ind w:firstLine="0"/>
              <w:jc w:val="both"/>
              <w:rPr>
                <w:color w:val="000000" w:themeColor="text1"/>
              </w:rPr>
            </w:pPr>
            <w:r w:rsidRPr="404C5E83">
              <w:rPr>
                <w:rFonts w:ascii="Times New Roman" w:eastAsia="Times New Roman" w:hAnsi="Times New Roman" w:cs="Times New Roman"/>
                <w:color w:val="000000" w:themeColor="text1"/>
              </w:rPr>
              <w:t xml:space="preserve"> 2. Website</w:t>
            </w:r>
          </w:p>
        </w:tc>
        <w:tc>
          <w:tcPr>
            <w:tcW w:w="1753" w:type="dxa"/>
            <w:vMerge/>
            <w:tcBorders>
              <w:left w:val="single" w:sz="0" w:space="0" w:color="000000" w:themeColor="text1"/>
              <w:bottom w:val="single" w:sz="0" w:space="0" w:color="000000" w:themeColor="text1"/>
              <w:right w:val="single" w:sz="0" w:space="0" w:color="000000" w:themeColor="text1"/>
            </w:tcBorders>
            <w:vAlign w:val="center"/>
          </w:tcPr>
          <w:p w14:paraId="393411CD" w14:textId="77777777" w:rsidR="00282503" w:rsidRDefault="00282503" w:rsidP="00866572">
            <w:pPr>
              <w:spacing w:line="240" w:lineRule="auto"/>
            </w:pPr>
          </w:p>
        </w:tc>
      </w:tr>
      <w:tr w:rsidR="00282503" w14:paraId="0ABD17C5" w14:textId="77777777" w:rsidTr="00495067">
        <w:trPr>
          <w:trHeight w:val="1103"/>
        </w:trPr>
        <w:tc>
          <w:tcPr>
            <w:tcW w:w="4681"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63849D" w14:textId="77777777" w:rsidR="00282503" w:rsidRDefault="00282503" w:rsidP="00866572">
            <w:pPr>
              <w:spacing w:after="120" w:line="240" w:lineRule="auto"/>
              <w:jc w:val="both"/>
              <w:rPr>
                <w:color w:val="000000" w:themeColor="text1"/>
              </w:rPr>
            </w:pPr>
            <w:r w:rsidRPr="404C5E83">
              <w:rPr>
                <w:rFonts w:ascii="Times New Roman" w:eastAsia="Times New Roman" w:hAnsi="Times New Roman" w:cs="Times New Roman"/>
                <w:b/>
                <w:bCs/>
                <w:color w:val="000000" w:themeColor="text1"/>
              </w:rPr>
              <w:t>Cost Structure</w:t>
            </w:r>
          </w:p>
          <w:p w14:paraId="79E36EA5" w14:textId="77777777" w:rsidR="00282503" w:rsidRDefault="00282503" w:rsidP="00866572">
            <w:pPr>
              <w:pStyle w:val="ListParagraph"/>
              <w:widowControl w:val="0"/>
              <w:numPr>
                <w:ilvl w:val="0"/>
                <w:numId w:val="17"/>
              </w:numPr>
              <w:autoSpaceDE w:val="0"/>
              <w:autoSpaceDN w:val="0"/>
              <w:spacing w:after="120" w:line="240" w:lineRule="auto"/>
              <w:contextualSpacing w:val="0"/>
              <w:jc w:val="both"/>
              <w:rPr>
                <w:color w:val="000000" w:themeColor="text1"/>
              </w:rPr>
            </w:pPr>
            <w:r w:rsidRPr="404C5E83">
              <w:rPr>
                <w:rFonts w:ascii="Times New Roman" w:eastAsia="Times New Roman" w:hAnsi="Times New Roman" w:cs="Times New Roman"/>
                <w:color w:val="000000" w:themeColor="text1"/>
              </w:rPr>
              <w:t xml:space="preserve"> Technology development </w:t>
            </w:r>
          </w:p>
          <w:p w14:paraId="2518BAA3" w14:textId="77777777" w:rsidR="00282503" w:rsidRDefault="00282503" w:rsidP="00866572">
            <w:pPr>
              <w:pStyle w:val="ListParagraph"/>
              <w:widowControl w:val="0"/>
              <w:numPr>
                <w:ilvl w:val="0"/>
                <w:numId w:val="17"/>
              </w:numPr>
              <w:autoSpaceDE w:val="0"/>
              <w:autoSpaceDN w:val="0"/>
              <w:spacing w:after="120" w:line="240" w:lineRule="auto"/>
              <w:contextualSpacing w:val="0"/>
              <w:jc w:val="both"/>
              <w:rPr>
                <w:color w:val="000000" w:themeColor="text1"/>
              </w:rPr>
            </w:pPr>
            <w:r w:rsidRPr="404C5E83">
              <w:rPr>
                <w:rFonts w:ascii="Times New Roman" w:eastAsia="Times New Roman" w:hAnsi="Times New Roman" w:cs="Times New Roman"/>
                <w:color w:val="000000" w:themeColor="text1"/>
              </w:rPr>
              <w:t>Marketing (i.e., advertisements)</w:t>
            </w:r>
          </w:p>
          <w:p w14:paraId="40BCBB15" w14:textId="77777777" w:rsidR="00282503" w:rsidRDefault="00282503" w:rsidP="00866572">
            <w:pPr>
              <w:pStyle w:val="ListParagraph"/>
              <w:widowControl w:val="0"/>
              <w:numPr>
                <w:ilvl w:val="0"/>
                <w:numId w:val="17"/>
              </w:numPr>
              <w:autoSpaceDE w:val="0"/>
              <w:autoSpaceDN w:val="0"/>
              <w:spacing w:after="120" w:line="240" w:lineRule="auto"/>
              <w:contextualSpacing w:val="0"/>
              <w:jc w:val="both"/>
              <w:rPr>
                <w:color w:val="000000" w:themeColor="text1"/>
              </w:rPr>
            </w:pPr>
            <w:r w:rsidRPr="404C5E83">
              <w:rPr>
                <w:rFonts w:ascii="Times New Roman" w:eastAsia="Times New Roman" w:hAnsi="Times New Roman" w:cs="Times New Roman"/>
                <w:color w:val="000000" w:themeColor="text1"/>
              </w:rPr>
              <w:t>Cloud services (if needed)</w:t>
            </w:r>
          </w:p>
        </w:tc>
        <w:tc>
          <w:tcPr>
            <w:tcW w:w="4746" w:type="dxa"/>
            <w:gridSpan w:val="3"/>
            <w:tcBorders>
              <w:top w:val="nil"/>
              <w:left w:val="nil"/>
              <w:bottom w:val="single" w:sz="6" w:space="0" w:color="000000" w:themeColor="text1"/>
              <w:right w:val="single" w:sz="6" w:space="0" w:color="000000" w:themeColor="text1"/>
            </w:tcBorders>
          </w:tcPr>
          <w:p w14:paraId="2361F37D" w14:textId="77777777" w:rsidR="00282503" w:rsidRDefault="00282503" w:rsidP="00866572">
            <w:pPr>
              <w:spacing w:after="120" w:line="240" w:lineRule="auto"/>
              <w:jc w:val="both"/>
              <w:rPr>
                <w:color w:val="000000" w:themeColor="text1"/>
              </w:rPr>
            </w:pPr>
            <w:r w:rsidRPr="404C5E83">
              <w:rPr>
                <w:rFonts w:ascii="Times New Roman" w:eastAsia="Times New Roman" w:hAnsi="Times New Roman" w:cs="Times New Roman"/>
                <w:b/>
                <w:bCs/>
                <w:color w:val="000000" w:themeColor="text1"/>
              </w:rPr>
              <w:t>Revenue Stream</w:t>
            </w:r>
          </w:p>
          <w:p w14:paraId="7FC6DA99" w14:textId="77777777" w:rsidR="00282503" w:rsidRDefault="00282503" w:rsidP="00866572">
            <w:pPr>
              <w:pStyle w:val="ListParagraph"/>
              <w:widowControl w:val="0"/>
              <w:numPr>
                <w:ilvl w:val="0"/>
                <w:numId w:val="16"/>
              </w:numPr>
              <w:autoSpaceDE w:val="0"/>
              <w:autoSpaceDN w:val="0"/>
              <w:spacing w:after="120" w:line="240" w:lineRule="auto"/>
              <w:contextualSpacing w:val="0"/>
              <w:jc w:val="both"/>
              <w:rPr>
                <w:color w:val="000000" w:themeColor="text1"/>
              </w:rPr>
            </w:pPr>
            <w:r w:rsidRPr="404C5E83">
              <w:rPr>
                <w:rFonts w:ascii="Times New Roman" w:eastAsia="Times New Roman" w:hAnsi="Times New Roman" w:cs="Times New Roman"/>
                <w:color w:val="000000" w:themeColor="text1"/>
              </w:rPr>
              <w:t>Sales</w:t>
            </w:r>
          </w:p>
        </w:tc>
      </w:tr>
    </w:tbl>
    <w:p w14:paraId="1345A188" w14:textId="77777777" w:rsidR="00282503" w:rsidRPr="007D7081" w:rsidRDefault="00282503" w:rsidP="00282503">
      <w:pPr>
        <w:ind w:firstLine="0"/>
      </w:pPr>
    </w:p>
    <w:p w14:paraId="7152A463" w14:textId="713EC02D" w:rsidR="00282503" w:rsidRDefault="00282503" w:rsidP="00740F63">
      <w:pPr>
        <w:pStyle w:val="Heading2"/>
        <w:numPr>
          <w:ilvl w:val="1"/>
          <w:numId w:val="18"/>
        </w:numPr>
      </w:pPr>
      <w:bookmarkStart w:id="17" w:name="_Toc101115945"/>
      <w:r>
        <w:t>Revenue Model</w:t>
      </w:r>
      <w:bookmarkEnd w:id="17"/>
    </w:p>
    <w:p w14:paraId="0A795CD5" w14:textId="77777777" w:rsidR="00282503" w:rsidRDefault="00282503" w:rsidP="00282503">
      <w:pPr>
        <w:spacing w:after="120"/>
        <w:ind w:firstLine="0"/>
        <w:jc w:val="both"/>
        <w:rPr>
          <w:color w:val="000000" w:themeColor="text1"/>
        </w:rPr>
      </w:pPr>
      <w:r w:rsidRPr="00BC774D">
        <w:rPr>
          <w:rFonts w:ascii="Times New Roman" w:eastAsia="Times New Roman" w:hAnsi="Times New Roman" w:cs="Times New Roman"/>
          <w:color w:val="000000" w:themeColor="text1"/>
        </w:rPr>
        <w:t xml:space="preserve">Smart Fridge 5451 has the potential to become a common household product. A fridge has become a necessary household object and many people prefer to buy such an object by looking at its features and its functionalities. We believe that Smart Fridge 5451 would benefit by being sold </w:t>
      </w:r>
      <w:r w:rsidRPr="00BC774D">
        <w:rPr>
          <w:rFonts w:ascii="Times New Roman" w:eastAsia="Times New Roman" w:hAnsi="Times New Roman" w:cs="Times New Roman"/>
          <w:color w:val="000000" w:themeColor="text1"/>
        </w:rPr>
        <w:lastRenderedPageBreak/>
        <w:t xml:space="preserve">either through direct (physical stores) or web (online stores) sales. </w:t>
      </w:r>
      <w:r>
        <w:rPr>
          <w:rFonts w:ascii="Times New Roman" w:eastAsia="Times New Roman" w:hAnsi="Times New Roman" w:cs="Times New Roman"/>
          <w:color w:val="000000" w:themeColor="text1"/>
        </w:rPr>
        <w:t>E</w:t>
      </w:r>
      <w:r w:rsidRPr="00BC774D">
        <w:rPr>
          <w:rFonts w:ascii="Times New Roman" w:eastAsia="Times New Roman" w:hAnsi="Times New Roman" w:cs="Times New Roman"/>
          <w:color w:val="000000" w:themeColor="text1"/>
        </w:rPr>
        <w:t>ven though revenue cost and prototyping cost for this product would be a considerable amount but once the masses realize the potential of this product, it will be able to creep up the market.</w:t>
      </w:r>
    </w:p>
    <w:p w14:paraId="6CEB1C63" w14:textId="77777777" w:rsidR="00282503" w:rsidRPr="00BC774D" w:rsidRDefault="00282503" w:rsidP="00282503">
      <w:pPr>
        <w:spacing w:after="120"/>
        <w:ind w:firstLine="0"/>
        <w:jc w:val="both"/>
        <w:rPr>
          <w:color w:val="000000" w:themeColor="text1"/>
        </w:rPr>
      </w:pPr>
    </w:p>
    <w:p w14:paraId="12ACE6F9" w14:textId="77777777" w:rsidR="00282503" w:rsidRDefault="00282503" w:rsidP="00282503">
      <w:pPr>
        <w:pStyle w:val="Heading2"/>
        <w:numPr>
          <w:ilvl w:val="1"/>
          <w:numId w:val="18"/>
        </w:numPr>
      </w:pPr>
      <w:bookmarkStart w:id="18" w:name="_Toc101115946"/>
      <w:r>
        <w:t>Market Competition</w:t>
      </w:r>
      <w:bookmarkEnd w:id="18"/>
    </w:p>
    <w:p w14:paraId="0E258C3E" w14:textId="77777777" w:rsidR="00282503" w:rsidRPr="00CD34C4" w:rsidRDefault="00282503" w:rsidP="00282503">
      <w:pPr>
        <w:pStyle w:val="Heading3"/>
      </w:pPr>
      <w:bookmarkStart w:id="19" w:name="_Toc101115947"/>
      <w:r>
        <w:t xml:space="preserve">3.2.1 </w:t>
      </w:r>
      <w:r w:rsidRPr="00CD34C4">
        <w:t>Indirect Competitors</w:t>
      </w:r>
      <w:bookmarkEnd w:id="19"/>
    </w:p>
    <w:p w14:paraId="5181D953" w14:textId="66C6043E" w:rsidR="00282503" w:rsidRPr="003538B7" w:rsidRDefault="00282503" w:rsidP="00282503">
      <w:pPr>
        <w:spacing w:after="120"/>
        <w:ind w:left="720" w:firstLine="0"/>
        <w:rPr>
          <w:color w:val="000000" w:themeColor="text1"/>
        </w:rPr>
      </w:pPr>
      <w:r w:rsidRPr="003538B7">
        <w:rPr>
          <w:rFonts w:ascii="Times New Roman" w:eastAsia="Times New Roman" w:hAnsi="Times New Roman" w:cs="Times New Roman"/>
          <w:color w:val="000000" w:themeColor="text1"/>
        </w:rPr>
        <w:t>The traditional fridges are simple cooler</w:t>
      </w:r>
      <w:r w:rsidR="00FD1889">
        <w:rPr>
          <w:rFonts w:ascii="Times New Roman" w:eastAsia="Times New Roman" w:hAnsi="Times New Roman" w:cs="Times New Roman"/>
          <w:color w:val="000000" w:themeColor="text1"/>
        </w:rPr>
        <w:t>s</w:t>
      </w:r>
      <w:r w:rsidRPr="003538B7">
        <w:rPr>
          <w:rFonts w:ascii="Times New Roman" w:eastAsia="Times New Roman" w:hAnsi="Times New Roman" w:cs="Times New Roman"/>
          <w:color w:val="000000" w:themeColor="text1"/>
        </w:rPr>
        <w:t xml:space="preserve"> with necessary sensors to provide lighting and save power. However, the market size of the traditional fridges is still exceptionally large (over 99% in 2019). </w:t>
      </w:r>
    </w:p>
    <w:p w14:paraId="7D7B24D5" w14:textId="77777777" w:rsidR="00282503" w:rsidRPr="003538B7" w:rsidRDefault="00282503" w:rsidP="00282503">
      <w:pPr>
        <w:spacing w:after="120"/>
        <w:ind w:left="720" w:firstLine="0"/>
        <w:rPr>
          <w:color w:val="000000" w:themeColor="text1"/>
        </w:rPr>
      </w:pPr>
      <w:r w:rsidRPr="003538B7">
        <w:rPr>
          <w:rFonts w:ascii="Times New Roman" w:eastAsia="Times New Roman" w:hAnsi="Times New Roman" w:cs="Times New Roman"/>
          <w:color w:val="000000" w:themeColor="text1"/>
        </w:rPr>
        <w:t>The critical points of the users are that the traditional fridges are only containers. It is easy to forget what is in the fridge and miss the expiration date. So, smart fridges are a way to provide management functions to avoid these problems.</w:t>
      </w:r>
    </w:p>
    <w:p w14:paraId="7840FDDB" w14:textId="77777777" w:rsidR="00282503" w:rsidRPr="003538B7" w:rsidRDefault="00282503" w:rsidP="00282503">
      <w:pPr>
        <w:pStyle w:val="Heading3"/>
      </w:pPr>
      <w:bookmarkStart w:id="20" w:name="_Toc101115948"/>
      <w:r>
        <w:t xml:space="preserve">3.2.2 </w:t>
      </w:r>
      <w:r w:rsidRPr="003538B7">
        <w:t>Direct Competitors</w:t>
      </w:r>
      <w:bookmarkEnd w:id="20"/>
    </w:p>
    <w:p w14:paraId="7057ABC6" w14:textId="25D9AFA2" w:rsidR="00282503" w:rsidRPr="00CD34C4" w:rsidRDefault="00282503" w:rsidP="00282503">
      <w:pPr>
        <w:spacing w:after="120"/>
        <w:rPr>
          <w:color w:val="000000" w:themeColor="text1"/>
        </w:rPr>
      </w:pPr>
      <w:r>
        <w:rPr>
          <w:rFonts w:ascii="Times New Roman" w:eastAsia="Times New Roman" w:hAnsi="Times New Roman" w:cs="Times New Roman"/>
          <w:color w:val="000000" w:themeColor="text1"/>
        </w:rPr>
        <w:t>(1)</w:t>
      </w:r>
      <w:r w:rsidRPr="00CD34C4">
        <w:rPr>
          <w:rFonts w:ascii="Times New Roman" w:eastAsia="Times New Roman" w:hAnsi="Times New Roman" w:cs="Times New Roman"/>
          <w:color w:val="000000" w:themeColor="text1"/>
        </w:rPr>
        <w:t xml:space="preserve"> Electrolux </w:t>
      </w:r>
      <w:r w:rsidR="00BD12C2" w:rsidRPr="00CD34C4">
        <w:rPr>
          <w:rFonts w:ascii="Times New Roman" w:eastAsia="Times New Roman" w:hAnsi="Times New Roman" w:cs="Times New Roman"/>
          <w:color w:val="000000" w:themeColor="text1"/>
        </w:rPr>
        <w:t>Screen Fridge</w:t>
      </w:r>
      <w:r w:rsidRPr="00CD34C4">
        <w:rPr>
          <w:rFonts w:ascii="Times New Roman" w:eastAsia="Times New Roman" w:hAnsi="Times New Roman" w:cs="Times New Roman"/>
          <w:color w:val="000000" w:themeColor="text1"/>
        </w:rPr>
        <w:t xml:space="preserve"> (LG/Siemens/SAMSUNG/Whirlpool)</w:t>
      </w:r>
    </w:p>
    <w:p w14:paraId="6E65B673" w14:textId="31B6700B" w:rsidR="00282503" w:rsidRPr="003538B7" w:rsidRDefault="00282503" w:rsidP="00282503">
      <w:pPr>
        <w:spacing w:after="120"/>
        <w:ind w:left="720" w:firstLine="0"/>
        <w:jc w:val="both"/>
        <w:rPr>
          <w:color w:val="000000" w:themeColor="text1"/>
        </w:rPr>
      </w:pPr>
      <w:proofErr w:type="gramStart"/>
      <w:r w:rsidRPr="003538B7">
        <w:rPr>
          <w:rFonts w:ascii="Times New Roman" w:eastAsia="Times New Roman" w:hAnsi="Times New Roman" w:cs="Times New Roman"/>
          <w:color w:val="000000" w:themeColor="text1"/>
        </w:rPr>
        <w:t xml:space="preserve">The majority </w:t>
      </w:r>
      <w:r w:rsidR="00FD1889">
        <w:rPr>
          <w:rFonts w:ascii="Times New Roman" w:eastAsia="Times New Roman" w:hAnsi="Times New Roman" w:cs="Times New Roman"/>
          <w:color w:val="000000" w:themeColor="text1"/>
        </w:rPr>
        <w:t>of</w:t>
      </w:r>
      <w:proofErr w:type="gramEnd"/>
      <w:r w:rsidR="00FD1889">
        <w:rPr>
          <w:rFonts w:ascii="Times New Roman" w:eastAsia="Times New Roman" w:hAnsi="Times New Roman" w:cs="Times New Roman"/>
          <w:color w:val="000000" w:themeColor="text1"/>
        </w:rPr>
        <w:t xml:space="preserve"> </w:t>
      </w:r>
      <w:r w:rsidRPr="003538B7">
        <w:rPr>
          <w:rFonts w:ascii="Times New Roman" w:eastAsia="Times New Roman" w:hAnsi="Times New Roman" w:cs="Times New Roman"/>
          <w:color w:val="000000" w:themeColor="text1"/>
        </w:rPr>
        <w:t xml:space="preserve">smart fridges on the market now are </w:t>
      </w:r>
      <w:r w:rsidR="00BD12C2" w:rsidRPr="003538B7">
        <w:rPr>
          <w:rFonts w:ascii="Times New Roman" w:eastAsia="Times New Roman" w:hAnsi="Times New Roman" w:cs="Times New Roman"/>
          <w:color w:val="000000" w:themeColor="text1"/>
        </w:rPr>
        <w:t>Screen Fridge</w:t>
      </w:r>
      <w:r w:rsidRPr="003538B7">
        <w:rPr>
          <w:rFonts w:ascii="Times New Roman" w:eastAsia="Times New Roman" w:hAnsi="Times New Roman" w:cs="Times New Roman"/>
          <w:color w:val="000000" w:themeColor="text1"/>
        </w:rPr>
        <w:t xml:space="preserve">. However, the reason these smart fridges can be called ‘smart’ is mainly </w:t>
      </w:r>
      <w:r w:rsidR="00FD1889">
        <w:rPr>
          <w:rFonts w:ascii="Times New Roman" w:eastAsia="Times New Roman" w:hAnsi="Times New Roman" w:cs="Times New Roman"/>
          <w:color w:val="000000" w:themeColor="text1"/>
        </w:rPr>
        <w:t>that</w:t>
      </w:r>
      <w:r w:rsidRPr="003538B7">
        <w:rPr>
          <w:rFonts w:ascii="Times New Roman" w:eastAsia="Times New Roman" w:hAnsi="Times New Roman" w:cs="Times New Roman"/>
          <w:color w:val="000000" w:themeColor="text1"/>
        </w:rPr>
        <w:t xml:space="preserve"> they are combined with other smart devices like TV, DVD player, internet browser</w:t>
      </w:r>
      <w:r w:rsidR="00FD1889">
        <w:rPr>
          <w:rFonts w:ascii="Times New Roman" w:eastAsia="Times New Roman" w:hAnsi="Times New Roman" w:cs="Times New Roman"/>
          <w:color w:val="000000" w:themeColor="text1"/>
        </w:rPr>
        <w:t>,</w:t>
      </w:r>
      <w:r w:rsidRPr="003538B7">
        <w:rPr>
          <w:rFonts w:ascii="Times New Roman" w:eastAsia="Times New Roman" w:hAnsi="Times New Roman" w:cs="Times New Roman"/>
          <w:color w:val="000000" w:themeColor="text1"/>
        </w:rPr>
        <w:t xml:space="preserve"> and so on. For the fridge itself, the ‘smart’ parts are that we can know the environment status like temperature, spare room</w:t>
      </w:r>
      <w:r w:rsidR="00FD1889">
        <w:rPr>
          <w:rFonts w:ascii="Times New Roman" w:eastAsia="Times New Roman" w:hAnsi="Times New Roman" w:cs="Times New Roman"/>
          <w:color w:val="000000" w:themeColor="text1"/>
        </w:rPr>
        <w:t>,</w:t>
      </w:r>
      <w:r w:rsidRPr="003538B7">
        <w:rPr>
          <w:rFonts w:ascii="Times New Roman" w:eastAsia="Times New Roman" w:hAnsi="Times New Roman" w:cs="Times New Roman"/>
          <w:color w:val="000000" w:themeColor="text1"/>
        </w:rPr>
        <w:t xml:space="preserve"> and power consumption and control the fridge remotely. And the most important is that </w:t>
      </w:r>
      <w:proofErr w:type="gramStart"/>
      <w:r w:rsidRPr="003538B7">
        <w:rPr>
          <w:rFonts w:ascii="Times New Roman" w:eastAsia="Times New Roman" w:hAnsi="Times New Roman" w:cs="Times New Roman"/>
          <w:color w:val="000000" w:themeColor="text1"/>
        </w:rPr>
        <w:t>the majority of</w:t>
      </w:r>
      <w:proofErr w:type="gramEnd"/>
      <w:r w:rsidRPr="003538B7">
        <w:rPr>
          <w:rFonts w:ascii="Times New Roman" w:eastAsia="Times New Roman" w:hAnsi="Times New Roman" w:cs="Times New Roman"/>
          <w:color w:val="000000" w:themeColor="text1"/>
        </w:rPr>
        <w:t xml:space="preserve"> them do not have </w:t>
      </w:r>
      <w:r w:rsidR="00FD1889">
        <w:rPr>
          <w:rFonts w:ascii="Times New Roman" w:eastAsia="Times New Roman" w:hAnsi="Times New Roman" w:cs="Times New Roman"/>
          <w:color w:val="000000" w:themeColor="text1"/>
        </w:rPr>
        <w:t xml:space="preserve">a </w:t>
      </w:r>
      <w:r w:rsidRPr="003538B7">
        <w:rPr>
          <w:rFonts w:ascii="Times New Roman" w:eastAsia="Times New Roman" w:hAnsi="Times New Roman" w:cs="Times New Roman"/>
          <w:color w:val="000000" w:themeColor="text1"/>
        </w:rPr>
        <w:t>function to trace the status of the food itself.</w:t>
      </w:r>
    </w:p>
    <w:p w14:paraId="4F154CCB" w14:textId="77777777"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lastRenderedPageBreak/>
        <w:t xml:space="preserve">In common, these fridge bands position themselves as high-end products and hope the fridge to be a central terminal of the smart devices in a house. So, the prices of the fridges are expensive. </w:t>
      </w:r>
    </w:p>
    <w:p w14:paraId="7F2FDAB0" w14:textId="39D2F60D"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t xml:space="preserve">But for our product, we focus on the fridge itself to solve the critical points for the fridge users. It is and only is a fridge, so it can be much cheaper than those </w:t>
      </w:r>
      <w:r w:rsidR="00BD12C2" w:rsidRPr="003538B7">
        <w:rPr>
          <w:rFonts w:ascii="Times New Roman" w:eastAsia="Times New Roman" w:hAnsi="Times New Roman" w:cs="Times New Roman"/>
          <w:color w:val="000000" w:themeColor="text1"/>
        </w:rPr>
        <w:t>Screen Fridge</w:t>
      </w:r>
      <w:r w:rsidRPr="003538B7">
        <w:rPr>
          <w:rFonts w:ascii="Times New Roman" w:eastAsia="Times New Roman" w:hAnsi="Times New Roman" w:cs="Times New Roman"/>
          <w:color w:val="000000" w:themeColor="text1"/>
        </w:rPr>
        <w:t>.</w:t>
      </w:r>
    </w:p>
    <w:p w14:paraId="69E5950F" w14:textId="77777777"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t>(2) Husky Intelligent Fridge</w:t>
      </w:r>
    </w:p>
    <w:p w14:paraId="27945BDC" w14:textId="77777777"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t>This kind of fridge is something more like a vending machine. It allows customers to just open the fridge door and choose their goods, instead of pressing some buttons. The fridge can automatically detect what the customer has taken, and charge based on e-payment. For the operators, it can provide the entire stock online at any moment and send warnings on low inventory.</w:t>
      </w:r>
    </w:p>
    <w:p w14:paraId="0194C09F" w14:textId="2B401B8F"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t xml:space="preserve">It is an outstanding idea to combine a smart fridge with a vending machine, however, it is not suitable for home use. </w:t>
      </w:r>
      <w:r w:rsidR="00AE5FB4">
        <w:rPr>
          <w:rFonts w:ascii="Times New Roman" w:eastAsia="Times New Roman" w:hAnsi="Times New Roman" w:cs="Times New Roman"/>
          <w:color w:val="000000" w:themeColor="text1"/>
        </w:rPr>
        <w:t>A</w:t>
      </w:r>
      <w:r w:rsidRPr="003538B7">
        <w:rPr>
          <w:rFonts w:ascii="Times New Roman" w:eastAsia="Times New Roman" w:hAnsi="Times New Roman" w:cs="Times New Roman"/>
          <w:color w:val="000000" w:themeColor="text1"/>
        </w:rPr>
        <w:t xml:space="preserve"> vending machine has a high frequency of inventory changes. So, it has nice support on the sales. But for a home user, we usually care more about the food quality rather than the quantity.</w:t>
      </w:r>
    </w:p>
    <w:p w14:paraId="42AE41FE" w14:textId="77777777" w:rsidR="00282503" w:rsidRPr="003538B7" w:rsidRDefault="00282503" w:rsidP="00282503">
      <w:pPr>
        <w:spacing w:after="120"/>
        <w:ind w:left="720" w:firstLine="0"/>
        <w:jc w:val="both"/>
        <w:rPr>
          <w:color w:val="000000" w:themeColor="text1"/>
        </w:rPr>
      </w:pPr>
      <w:r w:rsidRPr="003538B7">
        <w:rPr>
          <w:rFonts w:ascii="Times New Roman" w:eastAsia="Times New Roman" w:hAnsi="Times New Roman" w:cs="Times New Roman"/>
          <w:color w:val="000000" w:themeColor="text1"/>
        </w:rPr>
        <w:t>Compared to the Husky Intelligent Fridge, we have more functions to help the users to keep track of the status of the food, and it is more suitable for home use.</w:t>
      </w:r>
    </w:p>
    <w:p w14:paraId="322689E3" w14:textId="77777777" w:rsidR="00282503" w:rsidRPr="00BC774D" w:rsidRDefault="00282503" w:rsidP="00282503">
      <w:pPr>
        <w:ind w:firstLine="0"/>
      </w:pPr>
    </w:p>
    <w:p w14:paraId="0B849BE4" w14:textId="3B72D8E3" w:rsidR="00282503" w:rsidRDefault="00282503" w:rsidP="00282503">
      <w:pPr>
        <w:pStyle w:val="Heading2"/>
        <w:numPr>
          <w:ilvl w:val="1"/>
          <w:numId w:val="18"/>
        </w:numPr>
      </w:pPr>
      <w:bookmarkStart w:id="21" w:name="_Toc101115949"/>
      <w:r>
        <w:lastRenderedPageBreak/>
        <w:t>Marketing and Advertising Strategies</w:t>
      </w:r>
      <w:bookmarkEnd w:id="21"/>
    </w:p>
    <w:p w14:paraId="16E2F61F" w14:textId="582A12E8" w:rsidR="00B848BA" w:rsidRPr="00436DB7" w:rsidRDefault="00632120" w:rsidP="00632120">
      <w:pPr>
        <w:pStyle w:val="Heading3"/>
        <w:rPr>
          <w:rStyle w:val="normaltextrun"/>
          <w:lang w:val="en-SG"/>
        </w:rPr>
      </w:pPr>
      <w:bookmarkStart w:id="22" w:name="_Toc101115950"/>
      <w:r>
        <w:rPr>
          <w:rStyle w:val="normaltextrun"/>
          <w:lang w:val="en-SG"/>
        </w:rPr>
        <w:t xml:space="preserve">3.3.1 </w:t>
      </w:r>
      <w:r w:rsidR="003D4F51" w:rsidRPr="00436DB7">
        <w:rPr>
          <w:rStyle w:val="normaltextrun"/>
          <w:lang w:val="en-SG"/>
        </w:rPr>
        <w:t xml:space="preserve">Market </w:t>
      </w:r>
      <w:r w:rsidR="00816D58" w:rsidRPr="00436DB7">
        <w:rPr>
          <w:rStyle w:val="normaltextrun"/>
          <w:lang w:val="en-SG"/>
        </w:rPr>
        <w:t>size and potential growth</w:t>
      </w:r>
      <w:bookmarkEnd w:id="22"/>
    </w:p>
    <w:p w14:paraId="35731A9A" w14:textId="02820BE6" w:rsidR="00482D29" w:rsidRDefault="00812888" w:rsidP="00BD26EA">
      <w:pPr>
        <w:ind w:left="720" w:firstLine="0"/>
      </w:pPr>
      <w:r>
        <w:t>Smart home applications</w:t>
      </w:r>
      <w:r w:rsidR="0070500C">
        <w:t xml:space="preserve"> usage</w:t>
      </w:r>
      <w:r>
        <w:t xml:space="preserve"> ha</w:t>
      </w:r>
      <w:r w:rsidR="0070500C">
        <w:t>s</w:t>
      </w:r>
      <w:r>
        <w:t xml:space="preserve"> been </w:t>
      </w:r>
      <w:r w:rsidR="00805357" w:rsidRPr="00F54174">
        <w:t xml:space="preserve">growing </w:t>
      </w:r>
      <w:r w:rsidR="003A3294" w:rsidRPr="00F54174">
        <w:t>steadily in recent years</w:t>
      </w:r>
      <w:r w:rsidR="001C6B44">
        <w:t>. The global smart home market</w:t>
      </w:r>
      <w:r w:rsidR="007A658B">
        <w:t xml:space="preserve"> is</w:t>
      </w:r>
      <w:r w:rsidR="003A3294" w:rsidRPr="00F54174">
        <w:t xml:space="preserve"> </w:t>
      </w:r>
      <w:r w:rsidR="00F54174" w:rsidRPr="00F54174">
        <w:t xml:space="preserve">projected to grow from </w:t>
      </w:r>
      <w:r w:rsidR="00F54174">
        <w:t xml:space="preserve">about </w:t>
      </w:r>
      <w:r w:rsidR="00F54174" w:rsidRPr="00F54174">
        <w:t xml:space="preserve">USD </w:t>
      </w:r>
      <w:r w:rsidR="00F54174">
        <w:t>80</w:t>
      </w:r>
      <w:r w:rsidR="00F54174" w:rsidRPr="00F54174">
        <w:t xml:space="preserve"> billion in 2021 to reach </w:t>
      </w:r>
      <w:r w:rsidR="00F54174">
        <w:t xml:space="preserve">almost </w:t>
      </w:r>
      <w:r w:rsidR="00F54174" w:rsidRPr="00F54174">
        <w:t xml:space="preserve">USD </w:t>
      </w:r>
      <w:r w:rsidR="00F54174">
        <w:t>140</w:t>
      </w:r>
      <w:r w:rsidR="00F54174" w:rsidRPr="00F54174">
        <w:t xml:space="preserve"> billion by 2026</w:t>
      </w:r>
      <w:r w:rsidR="00F54174">
        <w:t>.</w:t>
      </w:r>
      <w:r w:rsidR="0070500C">
        <w:t xml:space="preserve"> </w:t>
      </w:r>
    </w:p>
    <w:p w14:paraId="1FB8DBF3" w14:textId="534CFC58" w:rsidR="0002ADA6" w:rsidRDefault="0002ADA6" w:rsidP="0002ADA6">
      <w:pPr>
        <w:ind w:left="720" w:firstLine="0"/>
      </w:pPr>
    </w:p>
    <w:p w14:paraId="1C764E0A" w14:textId="7FE0F76D" w:rsidR="006E7807" w:rsidRPr="003538B7" w:rsidRDefault="006E7807" w:rsidP="006E7807">
      <w:pPr>
        <w:pStyle w:val="Heading3"/>
      </w:pPr>
      <w:bookmarkStart w:id="23" w:name="_Toc101115951"/>
      <w:r>
        <w:t>3.3.</w:t>
      </w:r>
      <w:r w:rsidR="00FD0594">
        <w:t>2</w:t>
      </w:r>
      <w:r>
        <w:t xml:space="preserve"> Advertising str</w:t>
      </w:r>
      <w:r w:rsidR="00632120">
        <w:t>ategy</w:t>
      </w:r>
      <w:bookmarkEnd w:id="23"/>
    </w:p>
    <w:p w14:paraId="7AB10648" w14:textId="763BD8C4" w:rsidR="006B4A2E" w:rsidRPr="00D30129" w:rsidRDefault="000B6A85" w:rsidP="00D30129">
      <w:pPr>
        <w:ind w:left="720" w:firstLine="0"/>
      </w:pPr>
      <w:r>
        <w:t>Revenue and cost are our major concerns in defining the promotion strategy.</w:t>
      </w:r>
      <w:r w:rsidR="00D30129">
        <w:t xml:space="preserve"> </w:t>
      </w:r>
      <w:r w:rsidR="00AE5FB4">
        <w:t>The a</w:t>
      </w:r>
      <w:r w:rsidR="00D30129">
        <w:t xml:space="preserve">dvertisement would focus on how the fridge’s ability to ease everyday tasks. With the pandemic in recent years, people are spending more time </w:t>
      </w:r>
      <w:r w:rsidR="00AE5FB4">
        <w:t>at</w:t>
      </w:r>
      <w:r w:rsidR="00D30129">
        <w:t xml:space="preserve"> home (e.g., work from home, quarantine). The main focal point</w:t>
      </w:r>
      <w:r w:rsidR="00533134">
        <w:t xml:space="preserve"> for our</w:t>
      </w:r>
      <w:r w:rsidR="00D30129">
        <w:t xml:space="preserve"> advertisement</w:t>
      </w:r>
      <w:r w:rsidR="0026736D">
        <w:t>s</w:t>
      </w:r>
      <w:r w:rsidR="00D30129">
        <w:t xml:space="preserve"> would be how the fridge could automate processes and save time.</w:t>
      </w:r>
      <w:r w:rsidR="22B954F5">
        <w:t xml:space="preserve"> Below are two potential advertising strategies that </w:t>
      </w:r>
      <w:r w:rsidR="006E607C">
        <w:t>suit the products.</w:t>
      </w:r>
    </w:p>
    <w:p w14:paraId="058AC546" w14:textId="77777777" w:rsidR="006C07F3" w:rsidRDefault="006C07F3" w:rsidP="00632120">
      <w:pPr>
        <w:ind w:left="720" w:firstLine="0"/>
      </w:pPr>
    </w:p>
    <w:p w14:paraId="672611D6" w14:textId="3D460574" w:rsidR="00AC2D6E" w:rsidRPr="00267625" w:rsidRDefault="0045011C" w:rsidP="0073209E">
      <w:pPr>
        <w:ind w:left="1020" w:firstLine="0"/>
        <w:jc w:val="both"/>
        <w:rPr>
          <w:b/>
        </w:rPr>
      </w:pPr>
      <w:r>
        <w:rPr>
          <w:b/>
        </w:rPr>
        <w:t xml:space="preserve"> </w:t>
      </w:r>
      <w:r w:rsidR="00AC2D6E" w:rsidRPr="00267625">
        <w:rPr>
          <w:b/>
        </w:rPr>
        <w:t xml:space="preserve">Collaborative promotions: </w:t>
      </w:r>
    </w:p>
    <w:p w14:paraId="3A8719A2" w14:textId="35A5E1BD" w:rsidR="00AC2D6E" w:rsidRDefault="00E36D8C" w:rsidP="0073209E">
      <w:pPr>
        <w:ind w:left="1080" w:firstLine="0"/>
        <w:jc w:val="both"/>
        <w:rPr>
          <w:rFonts w:ascii="Times New Roman" w:eastAsia="Times New Roman" w:hAnsi="Times New Roman" w:cs="Times New Roman"/>
          <w:color w:val="000000" w:themeColor="text1"/>
          <w:lang w:val="en-SG"/>
        </w:rPr>
      </w:pPr>
      <w:r>
        <w:t>Smart</w:t>
      </w:r>
      <w:r w:rsidR="00942D25">
        <w:t xml:space="preserve"> </w:t>
      </w:r>
      <w:r>
        <w:t>Fridge</w:t>
      </w:r>
      <w:r w:rsidR="00942D25">
        <w:t xml:space="preserve"> 5451</w:t>
      </w:r>
      <w:r w:rsidR="00AC2D6E">
        <w:t xml:space="preserve"> can collaborate with other stakeholders in the ecosystem to attract more users and brand ourselves. For example, we can work with </w:t>
      </w:r>
      <w:r w:rsidR="00790975" w:rsidRPr="404C5E83">
        <w:rPr>
          <w:rFonts w:ascii="Times New Roman" w:eastAsia="Times New Roman" w:hAnsi="Times New Roman" w:cs="Times New Roman"/>
          <w:color w:val="000000" w:themeColor="text1"/>
          <w:lang w:val="en-SG"/>
        </w:rPr>
        <w:t>hotels and real state agencies</w:t>
      </w:r>
      <w:r w:rsidR="008F1947">
        <w:rPr>
          <w:rFonts w:ascii="Times New Roman" w:eastAsia="Times New Roman" w:hAnsi="Times New Roman" w:cs="Times New Roman"/>
          <w:color w:val="000000" w:themeColor="text1"/>
          <w:lang w:val="en-SG"/>
        </w:rPr>
        <w:t xml:space="preserve"> to feature or showcase the product to gain</w:t>
      </w:r>
      <w:r w:rsidR="00F243C8">
        <w:rPr>
          <w:rFonts w:ascii="Times New Roman" w:eastAsia="Times New Roman" w:hAnsi="Times New Roman" w:cs="Times New Roman"/>
          <w:color w:val="000000" w:themeColor="text1"/>
          <w:lang w:val="en-SG"/>
        </w:rPr>
        <w:t xml:space="preserve"> </w:t>
      </w:r>
      <w:r w:rsidR="002E7641">
        <w:rPr>
          <w:rFonts w:ascii="Times New Roman" w:eastAsia="Times New Roman" w:hAnsi="Times New Roman" w:cs="Times New Roman"/>
          <w:color w:val="000000" w:themeColor="text1"/>
          <w:lang w:val="en-SG"/>
        </w:rPr>
        <w:t>public notability.</w:t>
      </w:r>
    </w:p>
    <w:p w14:paraId="55BE8B4F" w14:textId="77777777" w:rsidR="008E4F1C" w:rsidRDefault="008E4F1C" w:rsidP="0073209E">
      <w:pPr>
        <w:ind w:left="1080" w:firstLine="0"/>
        <w:jc w:val="both"/>
        <w:rPr>
          <w:rFonts w:ascii="Times New Roman" w:eastAsia="Times New Roman" w:hAnsi="Times New Roman" w:cs="Times New Roman"/>
          <w:color w:val="000000" w:themeColor="text1"/>
          <w:lang w:val="en-SG"/>
        </w:rPr>
      </w:pPr>
    </w:p>
    <w:p w14:paraId="2355B03C" w14:textId="7AB546DC" w:rsidR="00E85A2B" w:rsidRPr="00E85A2B" w:rsidRDefault="00E85A2B" w:rsidP="0073209E">
      <w:pPr>
        <w:ind w:left="300"/>
        <w:rPr>
          <w:b/>
          <w:bCs/>
        </w:rPr>
      </w:pPr>
      <w:r w:rsidRPr="00E85A2B">
        <w:rPr>
          <w:b/>
          <w:bCs/>
        </w:rPr>
        <w:t xml:space="preserve">Social Media Marketing: </w:t>
      </w:r>
    </w:p>
    <w:p w14:paraId="2956B162" w14:textId="244695A9" w:rsidR="00E85A2B" w:rsidRPr="00F16DDC" w:rsidRDefault="00E85A2B" w:rsidP="0073209E">
      <w:pPr>
        <w:ind w:left="1020" w:firstLine="0"/>
        <w:jc w:val="both"/>
      </w:pPr>
      <w:r w:rsidRPr="60C6A051">
        <w:rPr>
          <w:rFonts w:ascii="Times New Roman" w:eastAsia="Times New Roman" w:hAnsi="Times New Roman" w:cs="Times New Roman"/>
          <w:color w:val="000000" w:themeColor="text2"/>
        </w:rPr>
        <w:t xml:space="preserve">Smart Fridge 5451 can </w:t>
      </w:r>
      <w:r>
        <w:t xml:space="preserve">engage with social media platforms and websites to attract more interest and consumers </w:t>
      </w:r>
      <w:r w:rsidR="00127E8B">
        <w:t xml:space="preserve">to the </w:t>
      </w:r>
      <w:r>
        <w:t xml:space="preserve">website </w:t>
      </w:r>
      <w:r w:rsidR="00127E8B">
        <w:t>or the product</w:t>
      </w:r>
      <w:r>
        <w:t xml:space="preserve">. The channels include Facebook, </w:t>
      </w:r>
      <w:r w:rsidR="00C1766B">
        <w:lastRenderedPageBreak/>
        <w:t>Instagram,</w:t>
      </w:r>
      <w:r>
        <w:t xml:space="preserve"> and Twitter through which </w:t>
      </w:r>
      <w:r w:rsidR="00127E8B">
        <w:t>we</w:t>
      </w:r>
      <w:r>
        <w:t xml:space="preserve"> can help </w:t>
      </w:r>
      <w:r w:rsidR="00127E8B">
        <w:t xml:space="preserve">advertise </w:t>
      </w:r>
      <w:r w:rsidR="00207837">
        <w:t>the functionalities of the fridge.</w:t>
      </w:r>
      <w:r>
        <w:t xml:space="preserve"> </w:t>
      </w:r>
    </w:p>
    <w:p w14:paraId="29C27029" w14:textId="77777777" w:rsidR="00E85A2B" w:rsidRDefault="00E85A2B" w:rsidP="00632120">
      <w:pPr>
        <w:ind w:left="780" w:firstLine="0"/>
        <w:jc w:val="both"/>
        <w:rPr>
          <w:rFonts w:ascii="Times New Roman" w:eastAsia="Times New Roman" w:hAnsi="Times New Roman" w:cs="Times New Roman"/>
          <w:color w:val="000000" w:themeColor="text1"/>
          <w:lang w:val="en-SG"/>
        </w:rPr>
      </w:pPr>
    </w:p>
    <w:p w14:paraId="7EB15E14" w14:textId="643FED6B" w:rsidR="008E4F1C" w:rsidRPr="005011BA" w:rsidRDefault="008E4F1C" w:rsidP="005011BA">
      <w:pPr>
        <w:pStyle w:val="Heading3"/>
        <w:rPr>
          <w:b w:val="0"/>
          <w:bCs w:val="0"/>
        </w:rPr>
      </w:pPr>
      <w:bookmarkStart w:id="24" w:name="_Toc101115952"/>
      <w:r w:rsidRPr="00A47E5F">
        <w:t>3</w:t>
      </w:r>
      <w:r w:rsidRPr="00A47E5F">
        <w:rPr>
          <w:rStyle w:val="Heading3Char"/>
        </w:rPr>
        <w:t>.</w:t>
      </w:r>
      <w:r w:rsidRPr="005011BA">
        <w:rPr>
          <w:rStyle w:val="Heading3Char"/>
          <w:b/>
          <w:bCs/>
        </w:rPr>
        <w:t xml:space="preserve">3.3 Quantifying </w:t>
      </w:r>
      <w:r w:rsidR="002F2306">
        <w:rPr>
          <w:rStyle w:val="Heading3Char"/>
          <w:b/>
          <w:bCs/>
        </w:rPr>
        <w:t>business growth</w:t>
      </w:r>
      <w:bookmarkEnd w:id="24"/>
    </w:p>
    <w:p w14:paraId="157E920B" w14:textId="6BC1B554" w:rsidR="005952E1" w:rsidRDefault="00F57702" w:rsidP="00942D25">
      <w:pPr>
        <w:ind w:left="720" w:firstLine="0"/>
        <w:jc w:val="both"/>
      </w:pPr>
      <w:r>
        <w:t xml:space="preserve">To ensure </w:t>
      </w:r>
      <w:r w:rsidR="00541A3E">
        <w:t>c</w:t>
      </w:r>
      <w:r w:rsidR="00A76219">
        <w:t>ustomer satisfaction</w:t>
      </w:r>
      <w:r w:rsidR="00942D25">
        <w:t xml:space="preserve"> and continuous growth</w:t>
      </w:r>
      <w:r w:rsidR="00A76219">
        <w:t xml:space="preserve">, </w:t>
      </w:r>
      <w:r w:rsidR="002F2306">
        <w:t>customer</w:t>
      </w:r>
      <w:r w:rsidR="00A76219">
        <w:t xml:space="preserve"> support and </w:t>
      </w:r>
      <w:r w:rsidR="51FC0D7B">
        <w:t>evaluations</w:t>
      </w:r>
      <w:r w:rsidR="00D25730">
        <w:t xml:space="preserve"> </w:t>
      </w:r>
      <w:r w:rsidR="00E24F88">
        <w:t>are important</w:t>
      </w:r>
      <w:r w:rsidR="00260472">
        <w:t>:</w:t>
      </w:r>
    </w:p>
    <w:p w14:paraId="11AF4C39" w14:textId="10B04A4C" w:rsidR="005952E1" w:rsidRDefault="00CB43A7" w:rsidP="005952E1">
      <w:pPr>
        <w:pStyle w:val="ListParagraph"/>
        <w:numPr>
          <w:ilvl w:val="0"/>
          <w:numId w:val="28"/>
        </w:numPr>
        <w:spacing w:line="240" w:lineRule="auto"/>
        <w:jc w:val="both"/>
      </w:pPr>
      <w:r w:rsidRPr="42C388FD">
        <w:t xml:space="preserve">Measure </w:t>
      </w:r>
      <w:r w:rsidR="17923F46">
        <w:t>customers’</w:t>
      </w:r>
      <w:r w:rsidRPr="42C388FD">
        <w:t xml:space="preserve"> satisfaction (e.g., </w:t>
      </w:r>
      <w:r w:rsidR="002314B3">
        <w:t>usage</w:t>
      </w:r>
      <w:r w:rsidRPr="42C388FD">
        <w:t>) with online surveys.</w:t>
      </w:r>
    </w:p>
    <w:p w14:paraId="57CB429C" w14:textId="77777777" w:rsidR="00942D25" w:rsidRDefault="00942D25" w:rsidP="00942D25">
      <w:pPr>
        <w:spacing w:line="240" w:lineRule="auto"/>
        <w:ind w:left="720" w:firstLine="0"/>
        <w:jc w:val="both"/>
      </w:pPr>
    </w:p>
    <w:p w14:paraId="7572329C" w14:textId="681E4872" w:rsidR="005D6CA1" w:rsidRDefault="00B93699" w:rsidP="005D6CA1">
      <w:pPr>
        <w:pStyle w:val="ListParagraph"/>
        <w:numPr>
          <w:ilvl w:val="0"/>
          <w:numId w:val="28"/>
        </w:numPr>
        <w:spacing w:line="240" w:lineRule="auto"/>
        <w:jc w:val="both"/>
      </w:pPr>
      <w:r>
        <w:t>Maintain a good line of communication</w:t>
      </w:r>
      <w:r w:rsidR="00213CEA">
        <w:t xml:space="preserve"> (e.g., website or hotline)</w:t>
      </w:r>
      <w:r>
        <w:t xml:space="preserve"> and provide technical help to </w:t>
      </w:r>
      <w:r w:rsidR="00DC716E">
        <w:t>customers.</w:t>
      </w:r>
    </w:p>
    <w:p w14:paraId="7948B5C5" w14:textId="681E1A29" w:rsidR="005D6CA1" w:rsidRDefault="005D6CA1" w:rsidP="00CB35BC">
      <w:pPr>
        <w:spacing w:line="240" w:lineRule="auto"/>
        <w:ind w:firstLine="0"/>
        <w:jc w:val="both"/>
      </w:pPr>
    </w:p>
    <w:p w14:paraId="7593086B" w14:textId="77777777" w:rsidR="00213CEA" w:rsidRDefault="00213CEA" w:rsidP="00131425">
      <w:pPr>
        <w:spacing w:line="240" w:lineRule="auto"/>
        <w:ind w:firstLine="0"/>
        <w:jc w:val="both"/>
      </w:pPr>
    </w:p>
    <w:p w14:paraId="7CF63C36" w14:textId="77777777" w:rsidR="00282503" w:rsidRPr="00282503" w:rsidRDefault="00282503" w:rsidP="00282503">
      <w:pPr>
        <w:ind w:firstLine="0"/>
      </w:pPr>
    </w:p>
    <w:p w14:paraId="209EDC38" w14:textId="7C5EE527" w:rsidR="00FE3847" w:rsidRPr="00FE3847" w:rsidRDefault="00282503" w:rsidP="001B3667">
      <w:pPr>
        <w:pStyle w:val="Heading1"/>
        <w:numPr>
          <w:ilvl w:val="0"/>
          <w:numId w:val="18"/>
        </w:numPr>
        <w:jc w:val="left"/>
      </w:pPr>
      <w:bookmarkStart w:id="25" w:name="_Toc101115953"/>
      <w:r>
        <w:t>Prototype</w:t>
      </w:r>
      <w:bookmarkEnd w:id="25"/>
    </w:p>
    <w:p w14:paraId="07524C2B" w14:textId="77777777" w:rsidR="00FE3847" w:rsidRDefault="00FE3847" w:rsidP="00FE3847">
      <w:pPr>
        <w:pStyle w:val="Heading2"/>
        <w:numPr>
          <w:ilvl w:val="1"/>
          <w:numId w:val="24"/>
        </w:numPr>
      </w:pPr>
      <w:bookmarkStart w:id="26" w:name="_Toc101115954"/>
      <w:r>
        <w:t>Implementation</w:t>
      </w:r>
      <w:bookmarkEnd w:id="26"/>
    </w:p>
    <w:p w14:paraId="07139E8D" w14:textId="78207C6C" w:rsidR="00B509DC" w:rsidRDefault="00FE3847" w:rsidP="00B509DC">
      <w:pPr>
        <w:ind w:firstLine="0"/>
      </w:pPr>
      <w:r>
        <w:t>For the implementation of the project, we look at the assembly and the execution of the above</w:t>
      </w:r>
      <w:r w:rsidR="00AE5FB4">
        <w:t>-</w:t>
      </w:r>
      <w:r>
        <w:t xml:space="preserve">discussed services. </w:t>
      </w:r>
    </w:p>
    <w:p w14:paraId="38FF411C" w14:textId="0D395026" w:rsidR="00E47E20" w:rsidRPr="00B509DC" w:rsidRDefault="00B509DC" w:rsidP="00B509DC">
      <w:pPr>
        <w:ind w:firstLine="0"/>
        <w:rPr>
          <w:b/>
          <w:bCs/>
        </w:rPr>
      </w:pPr>
      <w:r w:rsidRPr="00B509DC">
        <w:rPr>
          <w:b/>
          <w:bCs/>
        </w:rPr>
        <w:t xml:space="preserve">4.1.1. </w:t>
      </w:r>
      <w:r w:rsidR="00E47E20" w:rsidRPr="00B509DC">
        <w:rPr>
          <w:b/>
          <w:bCs/>
        </w:rPr>
        <w:t>Hardware Requirements</w:t>
      </w:r>
    </w:p>
    <w:p w14:paraId="3DBC2680" w14:textId="0AE30FE5" w:rsidR="00DD10FB" w:rsidRDefault="00282556" w:rsidP="00DD10FB">
      <w:pPr>
        <w:ind w:firstLine="0"/>
      </w:pPr>
      <w:r>
        <w:t xml:space="preserve">The sensors used in this project are the Ultrasonic Ranger, </w:t>
      </w:r>
      <w:r w:rsidR="00B10994">
        <w:t xml:space="preserve">the </w:t>
      </w:r>
      <w:proofErr w:type="spellStart"/>
      <w:r w:rsidR="00B10994">
        <w:t>BME28</w:t>
      </w:r>
      <w:r w:rsidR="006B1599">
        <w:t>0</w:t>
      </w:r>
      <w:proofErr w:type="spellEnd"/>
      <w:r w:rsidR="00AE5FB4">
        <w:t>,</w:t>
      </w:r>
      <w:r w:rsidR="006B1599">
        <w:t xml:space="preserve"> and the Raspberry Pi</w:t>
      </w:r>
      <w:r w:rsidR="00B05583">
        <w:t xml:space="preserve"> </w:t>
      </w:r>
      <w:r w:rsidR="006B1599">
        <w:t>camera</w:t>
      </w:r>
      <w:r w:rsidR="00223239">
        <w:t xml:space="preserve">. </w:t>
      </w:r>
      <w:r w:rsidR="00E47E20">
        <w:t xml:space="preserve">Along with these, </w:t>
      </w:r>
      <w:r w:rsidR="004243B1">
        <w:t xml:space="preserve">because </w:t>
      </w:r>
      <w:r w:rsidR="00223239">
        <w:t>we require</w:t>
      </w:r>
      <w:r w:rsidR="0053662E">
        <w:t xml:space="preserve"> </w:t>
      </w:r>
      <w:r w:rsidR="00ED288A">
        <w:t xml:space="preserve">ambient lighting in the setup, we utilized the </w:t>
      </w:r>
      <w:r w:rsidR="00F5372D">
        <w:t xml:space="preserve">LED strip </w:t>
      </w:r>
      <w:proofErr w:type="spellStart"/>
      <w:r w:rsidR="00F5372D">
        <w:t>W2812</w:t>
      </w:r>
      <w:r w:rsidR="00066AFF">
        <w:t>B</w:t>
      </w:r>
      <w:proofErr w:type="spellEnd"/>
      <w:r w:rsidR="00F5372D">
        <w:t xml:space="preserve"> along with a </w:t>
      </w:r>
      <w:r w:rsidR="00E47E20">
        <w:t xml:space="preserve">micro: </w:t>
      </w:r>
      <w:r w:rsidR="00AE5FB4">
        <w:t>b</w:t>
      </w:r>
      <w:r w:rsidR="00E47E20">
        <w:t>it</w:t>
      </w:r>
      <w:r w:rsidR="00F5372D">
        <w:t xml:space="preserve"> powered by a battery source to </w:t>
      </w:r>
      <w:r w:rsidR="004243B1">
        <w:t>power</w:t>
      </w:r>
      <w:r w:rsidR="00F5372D">
        <w:t xml:space="preserve"> the </w:t>
      </w:r>
      <w:r w:rsidR="00E47E20">
        <w:t>lighting</w:t>
      </w:r>
      <w:r w:rsidR="00884C12">
        <w:t xml:space="preserve"> inside the fridge</w:t>
      </w:r>
      <w:r w:rsidR="00E47E20">
        <w:t>.</w:t>
      </w:r>
    </w:p>
    <w:p w14:paraId="45E58D92" w14:textId="582C7CCA" w:rsidR="00A37AC3" w:rsidRDefault="00A37AC3" w:rsidP="00DD10FB">
      <w:pPr>
        <w:ind w:firstLine="0"/>
        <w:jc w:val="center"/>
      </w:pPr>
      <w:r>
        <w:rPr>
          <w:noProof/>
        </w:rPr>
        <w:lastRenderedPageBreak/>
        <w:drawing>
          <wp:inline distT="0" distB="0" distL="0" distR="0" wp14:anchorId="648488BF" wp14:editId="37ABA935">
            <wp:extent cx="5636260" cy="4644772"/>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7811"/>
                    <a:stretch/>
                  </pic:blipFill>
                  <pic:spPr bwMode="auto">
                    <a:xfrm>
                      <a:off x="0" y="0"/>
                      <a:ext cx="5685352" cy="4685228"/>
                    </a:xfrm>
                    <a:prstGeom prst="rect">
                      <a:avLst/>
                    </a:prstGeom>
                    <a:ln>
                      <a:noFill/>
                    </a:ln>
                    <a:extLst>
                      <a:ext uri="{53640926-AAD7-44D8-BBD7-CCE9431645EC}">
                        <a14:shadowObscured xmlns:a14="http://schemas.microsoft.com/office/drawing/2010/main"/>
                      </a:ext>
                    </a:extLst>
                  </pic:spPr>
                </pic:pic>
              </a:graphicData>
            </a:graphic>
          </wp:inline>
        </w:drawing>
      </w:r>
    </w:p>
    <w:p w14:paraId="02CB434E" w14:textId="6EBC43D8" w:rsidR="00097993" w:rsidRDefault="00A37AC3" w:rsidP="00A37AC3">
      <w:pPr>
        <w:pStyle w:val="Caption"/>
        <w:jc w:val="center"/>
      </w:pPr>
      <w:bookmarkStart w:id="27" w:name="_Toc101115734"/>
      <w:r>
        <w:t xml:space="preserve">Figure </w:t>
      </w:r>
      <w:r>
        <w:fldChar w:fldCharType="begin"/>
      </w:r>
      <w:r>
        <w:instrText>SEQ Figure \* ARABIC</w:instrText>
      </w:r>
      <w:r>
        <w:fldChar w:fldCharType="separate"/>
      </w:r>
      <w:r w:rsidR="00BD1707">
        <w:rPr>
          <w:noProof/>
        </w:rPr>
        <w:t>2</w:t>
      </w:r>
      <w:r>
        <w:fldChar w:fldCharType="end"/>
      </w:r>
      <w:r>
        <w:t>: Schematic diagram of connections</w:t>
      </w:r>
      <w:bookmarkEnd w:id="27"/>
    </w:p>
    <w:p w14:paraId="2900E4FF" w14:textId="09FC1D50" w:rsidR="006E022F" w:rsidRDefault="00236D92" w:rsidP="00E47E20">
      <w:pPr>
        <w:ind w:firstLine="0"/>
        <w:rPr>
          <w:b/>
          <w:bCs/>
        </w:rPr>
      </w:pPr>
      <w:r w:rsidRPr="00236D92">
        <w:rPr>
          <w:b/>
          <w:bCs/>
        </w:rPr>
        <w:t>Raspberry Pi</w:t>
      </w:r>
    </w:p>
    <w:p w14:paraId="65B3392D" w14:textId="026514AB" w:rsidR="00236D92" w:rsidRPr="00276F94" w:rsidRDefault="00276F94" w:rsidP="00E47E20">
      <w:pPr>
        <w:ind w:firstLine="0"/>
      </w:pPr>
      <w:r>
        <w:t xml:space="preserve">Raspberry Pi is </w:t>
      </w:r>
      <w:r w:rsidR="00001A11">
        <w:t>a single</w:t>
      </w:r>
      <w:r w:rsidR="00AE5FB4">
        <w:t>-</w:t>
      </w:r>
      <w:r w:rsidR="00001A11">
        <w:t>board computer or a microcomputer which</w:t>
      </w:r>
      <w:r w:rsidR="00AC2A94">
        <w:t xml:space="preserve"> are incredibly versatile and can be used to </w:t>
      </w:r>
      <w:r w:rsidR="008643EB">
        <w:t xml:space="preserve">create pervasive and ubiquitous devices. It can act as an interface to capture sensor values and as a </w:t>
      </w:r>
      <w:r w:rsidR="00215F51">
        <w:t xml:space="preserve">medium to send these values from the sensor to the cloud. It also </w:t>
      </w:r>
      <w:r w:rsidR="00AE5FB4">
        <w:t>can</w:t>
      </w:r>
      <w:r w:rsidR="00215F51">
        <w:t xml:space="preserve"> process the data locally as it has </w:t>
      </w:r>
      <w:r w:rsidR="00AE5FB4">
        <w:t xml:space="preserve">a </w:t>
      </w:r>
      <w:r w:rsidR="001A6952">
        <w:t xml:space="preserve">considerable amount of storage and processing power. For our project, we are using the </w:t>
      </w:r>
      <w:r w:rsidR="00FF1608">
        <w:t xml:space="preserve">Raspberry Pi as a local interface </w:t>
      </w:r>
      <w:r w:rsidR="00F40446">
        <w:t>which is</w:t>
      </w:r>
      <w:r w:rsidR="00FF1608">
        <w:t xml:space="preserve"> capturing our sensor values which we trigger through a python program. Th</w:t>
      </w:r>
      <w:r w:rsidR="00F40446">
        <w:t>rough the python program, we also trigger the algorithm for object detections and finally compile all sensor values into a data packet and send it to the Firebase real</w:t>
      </w:r>
      <w:r w:rsidR="00AE5FB4">
        <w:t>-</w:t>
      </w:r>
      <w:r w:rsidR="00F40446">
        <w:t>time database to be store</w:t>
      </w:r>
      <w:r w:rsidR="00AE5FB4">
        <w:t>d</w:t>
      </w:r>
      <w:r w:rsidR="00F40446">
        <w:t xml:space="preserve"> in JSON format.</w:t>
      </w:r>
    </w:p>
    <w:p w14:paraId="2FF59E98" w14:textId="36387036" w:rsidR="00485C76" w:rsidRDefault="00485C76" w:rsidP="00D41974">
      <w:pPr>
        <w:ind w:firstLine="0"/>
        <w:rPr>
          <w:b/>
          <w:bCs/>
        </w:rPr>
      </w:pPr>
      <w:r>
        <w:rPr>
          <w:b/>
          <w:bCs/>
        </w:rPr>
        <w:lastRenderedPageBreak/>
        <w:t xml:space="preserve">Ultrasonic Ranger </w:t>
      </w:r>
    </w:p>
    <w:p w14:paraId="41A56183" w14:textId="6FE62CE2" w:rsidR="00645845" w:rsidRDefault="00D41974" w:rsidP="00D41974">
      <w:pPr>
        <w:ind w:firstLine="0"/>
      </w:pPr>
      <w:r>
        <w:t xml:space="preserve">To understand how we connect the ultrasonic ranger to the </w:t>
      </w:r>
      <w:r w:rsidR="001446F2">
        <w:t xml:space="preserve">raspberry pi, we need to first </w:t>
      </w:r>
      <w:proofErr w:type="gramStart"/>
      <w:r w:rsidR="001446F2">
        <w:t>look into</w:t>
      </w:r>
      <w:proofErr w:type="gramEnd"/>
      <w:r w:rsidR="001446F2">
        <w:t xml:space="preserve"> how it works. The ultrasonic ranger has three parts, the control circuit, ultrasonic </w:t>
      </w:r>
      <w:r w:rsidR="00810319">
        <w:t>transmitter,</w:t>
      </w:r>
      <w:r w:rsidR="001446F2">
        <w:t xml:space="preserve"> and </w:t>
      </w:r>
      <w:r w:rsidR="00F66671">
        <w:t xml:space="preserve">receiver. But </w:t>
      </w:r>
      <w:r w:rsidR="00AE5FB4">
        <w:t>the</w:t>
      </w:r>
      <w:r w:rsidR="00F66671">
        <w:t xml:space="preserve"> sensor itself has </w:t>
      </w:r>
      <w:r w:rsidR="0001610A">
        <w:t xml:space="preserve">four pins, namely- </w:t>
      </w:r>
      <w:proofErr w:type="spellStart"/>
      <w:r w:rsidR="0001610A">
        <w:t>V</w:t>
      </w:r>
      <w:r w:rsidR="0001610A" w:rsidRPr="0001610A">
        <w:rPr>
          <w:vertAlign w:val="subscript"/>
        </w:rPr>
        <w:t>CC</w:t>
      </w:r>
      <w:proofErr w:type="spellEnd"/>
      <w:r w:rsidR="004E243A">
        <w:rPr>
          <w:vertAlign w:val="subscript"/>
        </w:rPr>
        <w:t xml:space="preserve"> </w:t>
      </w:r>
      <w:r w:rsidR="004E243A">
        <w:t>(Power)</w:t>
      </w:r>
      <w:r w:rsidR="0001610A">
        <w:t>, TRIG</w:t>
      </w:r>
      <w:r w:rsidR="004E243A">
        <w:t xml:space="preserve"> (Trigger), ECHO (Echo)</w:t>
      </w:r>
      <w:r w:rsidR="009033FF">
        <w:t>,</w:t>
      </w:r>
      <w:r w:rsidR="004E243A">
        <w:t xml:space="preserve"> and </w:t>
      </w:r>
      <w:proofErr w:type="spellStart"/>
      <w:r w:rsidR="004E243A">
        <w:t>GND</w:t>
      </w:r>
      <w:proofErr w:type="spellEnd"/>
      <w:r w:rsidR="004E243A">
        <w:t xml:space="preserve"> (Ground). </w:t>
      </w:r>
      <w:r w:rsidR="0025713B">
        <w:t xml:space="preserve">The basic functioning of the sensor is that it produces a </w:t>
      </w:r>
      <w:proofErr w:type="spellStart"/>
      <w:r w:rsidR="0025713B">
        <w:t>40KHz</w:t>
      </w:r>
      <w:proofErr w:type="spellEnd"/>
      <w:r w:rsidR="0025713B">
        <w:t xml:space="preserve"> ultrasound wave upon calling which propagates through the air and </w:t>
      </w:r>
      <w:r w:rsidR="00E357D4">
        <w:t>when it hits an object in its path, the signal hits the object and bounces back</w:t>
      </w:r>
      <w:sdt>
        <w:sdtPr>
          <w:id w:val="1985501197"/>
          <w:citation/>
        </w:sdtPr>
        <w:sdtEndPr/>
        <w:sdtContent>
          <w:r w:rsidR="00D83566">
            <w:fldChar w:fldCharType="begin"/>
          </w:r>
          <w:r w:rsidR="00D83566">
            <w:instrText xml:space="preserve"> CITATION Ele18 \l 1033 </w:instrText>
          </w:r>
          <w:r w:rsidR="00D83566">
            <w:fldChar w:fldCharType="separate"/>
          </w:r>
          <w:r w:rsidR="00CD28F3">
            <w:rPr>
              <w:noProof/>
            </w:rPr>
            <w:t xml:space="preserve"> (Electronicshub.org, 2018)</w:t>
          </w:r>
          <w:r w:rsidR="00D83566">
            <w:fldChar w:fldCharType="end"/>
          </w:r>
        </w:sdtContent>
      </w:sdt>
      <w:r w:rsidR="00E357D4">
        <w:t>. With this</w:t>
      </w:r>
      <w:r w:rsidR="009033FF">
        <w:t>,</w:t>
      </w:r>
      <w:r w:rsidR="00E357D4">
        <w:t xml:space="preserve"> </w:t>
      </w:r>
      <w:r w:rsidR="00670930">
        <w:t>you calculate the distance with the help of the s</w:t>
      </w:r>
      <w:r w:rsidR="00645845">
        <w:t>ound pulses</w:t>
      </w:r>
      <w:r w:rsidR="00670930">
        <w:t>.</w:t>
      </w:r>
      <w:r w:rsidR="00810319">
        <w:t xml:space="preserve"> </w:t>
      </w:r>
      <w:r w:rsidR="00645845">
        <w:t xml:space="preserve">Since the </w:t>
      </w:r>
      <w:r w:rsidR="004F799A">
        <w:t xml:space="preserve">sensor works at </w:t>
      </w:r>
      <w:proofErr w:type="spellStart"/>
      <w:r w:rsidR="004F799A">
        <w:t>5V</w:t>
      </w:r>
      <w:proofErr w:type="spellEnd"/>
      <w:r w:rsidR="004F799A">
        <w:t xml:space="preserve"> compared to </w:t>
      </w:r>
      <w:r w:rsidR="009033FF">
        <w:t xml:space="preserve">the </w:t>
      </w:r>
      <w:r w:rsidR="004F799A">
        <w:t xml:space="preserve">raspberry pi which works at </w:t>
      </w:r>
      <w:proofErr w:type="spellStart"/>
      <w:r w:rsidR="004F799A">
        <w:t>3</w:t>
      </w:r>
      <w:r w:rsidR="00810319">
        <w:t>.3</w:t>
      </w:r>
      <w:r w:rsidR="004F799A">
        <w:t>V</w:t>
      </w:r>
      <w:proofErr w:type="spellEnd"/>
      <w:r w:rsidR="004F799A">
        <w:t>,</w:t>
      </w:r>
      <w:r w:rsidR="00810319">
        <w:t xml:space="preserve"> </w:t>
      </w:r>
      <w:proofErr w:type="gramStart"/>
      <w:r w:rsidR="00810319">
        <w:t>hence</w:t>
      </w:r>
      <w:proofErr w:type="gramEnd"/>
      <w:r w:rsidR="00810319">
        <w:t xml:space="preserve"> </w:t>
      </w:r>
      <w:r w:rsidR="00402D64">
        <w:t xml:space="preserve">to avoid damage to the device </w:t>
      </w:r>
      <w:r w:rsidR="00810319">
        <w:t>we use two resistors along with the sensor to make the connections to the raspberry pi.</w:t>
      </w:r>
      <w:r w:rsidR="00402D64">
        <w:t xml:space="preserve"> In this case, we have utilized a </w:t>
      </w:r>
      <w:proofErr w:type="spellStart"/>
      <w:r w:rsidR="00402D64">
        <w:t>1k</w:t>
      </w:r>
      <w:proofErr w:type="spellEnd"/>
      <w:r w:rsidR="00402D64">
        <w:t xml:space="preserve"> </w:t>
      </w:r>
      <w:r w:rsidR="0073149C">
        <w:rPr>
          <w:rFonts w:ascii="Symbol" w:eastAsia="Symbol" w:hAnsi="Symbol" w:cs="Symbol"/>
        </w:rPr>
        <w:t>W</w:t>
      </w:r>
      <w:r w:rsidR="0073149C">
        <w:t xml:space="preserve"> and </w:t>
      </w:r>
      <w:proofErr w:type="spellStart"/>
      <w:r w:rsidR="0073149C">
        <w:t>2k</w:t>
      </w:r>
      <w:proofErr w:type="spellEnd"/>
      <w:r w:rsidR="0073149C">
        <w:rPr>
          <w:rFonts w:ascii="Symbol" w:eastAsia="Symbol" w:hAnsi="Symbol" w:cs="Symbol"/>
        </w:rPr>
        <w:t>W</w:t>
      </w:r>
      <w:r w:rsidR="0073149C">
        <w:t xml:space="preserve"> resistor joined in parallel to complete the </w:t>
      </w:r>
      <w:r w:rsidR="00D83566">
        <w:t>circuit</w:t>
      </w:r>
      <w:r w:rsidR="0073149C">
        <w:t>.</w:t>
      </w:r>
    </w:p>
    <w:p w14:paraId="691C8480" w14:textId="6DBA3366" w:rsidR="00D83566" w:rsidRDefault="00D83566" w:rsidP="00D41974">
      <w:pPr>
        <w:ind w:firstLine="0"/>
        <w:rPr>
          <w:b/>
          <w:bCs/>
        </w:rPr>
      </w:pPr>
      <w:proofErr w:type="spellStart"/>
      <w:r>
        <w:rPr>
          <w:b/>
          <w:bCs/>
        </w:rPr>
        <w:t>BME280</w:t>
      </w:r>
      <w:proofErr w:type="spellEnd"/>
    </w:p>
    <w:p w14:paraId="513A9AAC" w14:textId="4990E1A5" w:rsidR="00D83566" w:rsidRDefault="00113C2F" w:rsidP="00D41974">
      <w:pPr>
        <w:ind w:firstLine="0"/>
      </w:pPr>
      <w:r>
        <w:t xml:space="preserve">The </w:t>
      </w:r>
      <w:proofErr w:type="spellStart"/>
      <w:r>
        <w:t>BME280</w:t>
      </w:r>
      <w:proofErr w:type="spellEnd"/>
      <w:r>
        <w:t xml:space="preserve"> is an environmental sensor </w:t>
      </w:r>
      <w:r w:rsidR="009033FF">
        <w:t>that</w:t>
      </w:r>
      <w:r>
        <w:t xml:space="preserve"> can </w:t>
      </w:r>
      <w:r w:rsidR="00CE150F">
        <w:t xml:space="preserve">sense the temperature, </w:t>
      </w:r>
      <w:r w:rsidR="009033FF">
        <w:t xml:space="preserve">and </w:t>
      </w:r>
      <w:r w:rsidR="00CE150F">
        <w:t xml:space="preserve">humidity along with the barometric pressure </w:t>
      </w:r>
      <w:r w:rsidR="009033FF">
        <w:t>with</w:t>
      </w:r>
      <w:r w:rsidR="00CE150F">
        <w:t xml:space="preserve"> great precision and accuracy. It can be used in </w:t>
      </w:r>
      <w:proofErr w:type="spellStart"/>
      <w:r w:rsidR="00CE150F">
        <w:t>I2C</w:t>
      </w:r>
      <w:proofErr w:type="spellEnd"/>
      <w:r w:rsidR="00CE150F">
        <w:t xml:space="preserve"> or SPI setups</w:t>
      </w:r>
      <w:r w:rsidR="00BC5014">
        <w:t xml:space="preserve">. </w:t>
      </w:r>
      <w:r w:rsidR="00EA3809">
        <w:t>It can be powered us</w:t>
      </w:r>
      <w:r w:rsidR="009033FF">
        <w:t>ing</w:t>
      </w:r>
      <w:r w:rsidR="00EA3809">
        <w:t xml:space="preserve"> a Raspberry Pi as it has a </w:t>
      </w:r>
      <w:proofErr w:type="spellStart"/>
      <w:r w:rsidR="00EA3809">
        <w:t>3.3V</w:t>
      </w:r>
      <w:proofErr w:type="spellEnd"/>
      <w:r w:rsidR="00EA3809">
        <w:t xml:space="preserve"> regulator soldered onto it</w:t>
      </w:r>
      <w:r w:rsidR="005604EB">
        <w:t xml:space="preserve"> along with a level shifter for ease in connections with </w:t>
      </w:r>
      <w:r w:rsidR="009033FF">
        <w:t xml:space="preserve">a </w:t>
      </w:r>
      <w:r w:rsidR="005604EB">
        <w:t xml:space="preserve">microcontroller or microcomputer. For this project, we utilized the </w:t>
      </w:r>
      <w:r w:rsidR="007A2D58">
        <w:t xml:space="preserve">4 </w:t>
      </w:r>
      <w:r w:rsidR="00996C90">
        <w:t xml:space="preserve">out of the </w:t>
      </w:r>
      <w:r w:rsidR="007A2D58">
        <w:t>8</w:t>
      </w:r>
      <w:r w:rsidR="00996C90">
        <w:t xml:space="preserve"> pins </w:t>
      </w:r>
      <w:r w:rsidR="007A2D58">
        <w:t xml:space="preserve">present </w:t>
      </w:r>
      <w:r w:rsidR="00996C90">
        <w:t>on the sensor</w:t>
      </w:r>
      <w:r w:rsidR="007A2D58">
        <w:t>, namely- V</w:t>
      </w:r>
      <w:r w:rsidR="007A2D58" w:rsidRPr="00E81756">
        <w:rPr>
          <w:vertAlign w:val="subscript"/>
        </w:rPr>
        <w:t>in</w:t>
      </w:r>
      <w:r w:rsidR="007A2D58">
        <w:t xml:space="preserve">, </w:t>
      </w:r>
      <w:proofErr w:type="spellStart"/>
      <w:r w:rsidR="007A2D58">
        <w:t>GND</w:t>
      </w:r>
      <w:proofErr w:type="spellEnd"/>
      <w:r w:rsidR="007A2D58">
        <w:t>, SDI</w:t>
      </w:r>
      <w:r w:rsidR="009033FF">
        <w:t>,</w:t>
      </w:r>
      <w:r w:rsidR="007A2D58">
        <w:t xml:space="preserve"> and </w:t>
      </w:r>
      <w:proofErr w:type="spellStart"/>
      <w:r w:rsidR="00E81756">
        <w:t>SCK</w:t>
      </w:r>
      <w:proofErr w:type="spellEnd"/>
      <w:r w:rsidR="00E81756">
        <w:t xml:space="preserve">. </w:t>
      </w:r>
      <w:r w:rsidR="000310A9">
        <w:t xml:space="preserve">After connecting the sensor to the device, we used the “Adafruit </w:t>
      </w:r>
      <w:r w:rsidR="00197347">
        <w:t>Circuit Python</w:t>
      </w:r>
      <w:r w:rsidR="00A2454B">
        <w:t xml:space="preserve"> </w:t>
      </w:r>
      <w:proofErr w:type="spellStart"/>
      <w:r w:rsidR="00A2454B">
        <w:t>BME280</w:t>
      </w:r>
      <w:proofErr w:type="spellEnd"/>
      <w:r w:rsidR="00A2454B">
        <w:t xml:space="preserve">” library to capture values and receive </w:t>
      </w:r>
      <w:r w:rsidR="009033FF">
        <w:t>them</w:t>
      </w:r>
      <w:r w:rsidR="00A2454B">
        <w:t xml:space="preserve">. </w:t>
      </w:r>
    </w:p>
    <w:p w14:paraId="379B75F3" w14:textId="658763A9" w:rsidR="00A2454B" w:rsidRDefault="007135BA" w:rsidP="00D41974">
      <w:pPr>
        <w:ind w:firstLine="0"/>
        <w:rPr>
          <w:b/>
          <w:bCs/>
        </w:rPr>
      </w:pPr>
      <w:r w:rsidRPr="008B5F75">
        <w:rPr>
          <w:b/>
          <w:bCs/>
        </w:rPr>
        <w:t>Raspberry</w:t>
      </w:r>
      <w:r w:rsidR="008B5F75" w:rsidRPr="008B5F75">
        <w:rPr>
          <w:b/>
          <w:bCs/>
        </w:rPr>
        <w:t xml:space="preserve"> Pi Camera</w:t>
      </w:r>
    </w:p>
    <w:p w14:paraId="072A9912" w14:textId="7EFF424D" w:rsidR="008B5F75" w:rsidRDefault="007135BA" w:rsidP="00D41974">
      <w:pPr>
        <w:ind w:firstLine="0"/>
      </w:pPr>
      <w:r>
        <w:t xml:space="preserve">The Raspberry Pi Camera </w:t>
      </w:r>
      <w:r w:rsidR="00F32A65">
        <w:t xml:space="preserve">can capture high-definition pictures along with videos while being easy to use. It has </w:t>
      </w:r>
      <w:r w:rsidR="00B21554">
        <w:t>a</w:t>
      </w:r>
      <w:r w:rsidR="00F32A65">
        <w:t xml:space="preserve"> predefined port present on the device because of which there is no</w:t>
      </w:r>
      <w:r w:rsidR="00DD7526">
        <w:t xml:space="preserve"> hassle in </w:t>
      </w:r>
      <w:r w:rsidR="00DD7526">
        <w:lastRenderedPageBreak/>
        <w:t xml:space="preserve">connections. </w:t>
      </w:r>
      <w:r w:rsidR="00CB4543">
        <w:t xml:space="preserve">For </w:t>
      </w:r>
      <w:proofErr w:type="gramStart"/>
      <w:r w:rsidR="00CB4543">
        <w:t>this particular, we</w:t>
      </w:r>
      <w:proofErr w:type="gramEnd"/>
      <w:r w:rsidR="00CB4543">
        <w:t xml:space="preserve"> utilized the Pi Camera library to capture the pictures to send them for</w:t>
      </w:r>
      <w:r w:rsidR="005E19AB">
        <w:t xml:space="preserve"> object detection.</w:t>
      </w:r>
    </w:p>
    <w:p w14:paraId="0DCA113E" w14:textId="06386DFF" w:rsidR="00F40446" w:rsidRDefault="0056191B" w:rsidP="00D41974">
      <w:pPr>
        <w:ind w:firstLine="0"/>
        <w:rPr>
          <w:b/>
          <w:bCs/>
        </w:rPr>
      </w:pPr>
      <w:r>
        <w:rPr>
          <w:b/>
          <w:bCs/>
        </w:rPr>
        <w:t xml:space="preserve">Adafruit </w:t>
      </w:r>
      <w:proofErr w:type="spellStart"/>
      <w:r>
        <w:rPr>
          <w:b/>
          <w:bCs/>
        </w:rPr>
        <w:t>NeoPixel</w:t>
      </w:r>
      <w:proofErr w:type="spellEnd"/>
      <w:r>
        <w:rPr>
          <w:b/>
          <w:bCs/>
        </w:rPr>
        <w:t xml:space="preserve"> Digital RGB LED Strip </w:t>
      </w:r>
      <w:proofErr w:type="spellStart"/>
      <w:r>
        <w:rPr>
          <w:b/>
          <w:bCs/>
        </w:rPr>
        <w:t>WS</w:t>
      </w:r>
      <w:r w:rsidR="007E4FC4">
        <w:rPr>
          <w:b/>
          <w:bCs/>
        </w:rPr>
        <w:t>2812B</w:t>
      </w:r>
      <w:proofErr w:type="spellEnd"/>
    </w:p>
    <w:p w14:paraId="693DDF44" w14:textId="290FC495" w:rsidR="007E4FC4" w:rsidRDefault="007E4FC4" w:rsidP="00D41974">
      <w:pPr>
        <w:ind w:firstLine="0"/>
      </w:pPr>
      <w:r>
        <w:t xml:space="preserve">Since for capturing the images, there needs to be ambient lighting, we </w:t>
      </w:r>
      <w:r w:rsidR="00283B68">
        <w:t xml:space="preserve">have used the </w:t>
      </w:r>
      <w:r w:rsidR="00197347">
        <w:t>Neo Pixel</w:t>
      </w:r>
      <w:r w:rsidR="00283B68">
        <w:t xml:space="preserve"> Digital LED strip which is powered with the help of a </w:t>
      </w:r>
      <w:r w:rsidR="00197347">
        <w:t>micro: Bit</w:t>
      </w:r>
      <w:r w:rsidR="00283B68">
        <w:t xml:space="preserve"> </w:t>
      </w:r>
      <w:r w:rsidR="002D06C1">
        <w:t xml:space="preserve">which uses </w:t>
      </w:r>
      <w:r w:rsidR="00155B9F">
        <w:t xml:space="preserve">batteries as its power source. The strip was manipulated with the help of </w:t>
      </w:r>
      <w:proofErr w:type="spellStart"/>
      <w:r w:rsidR="00155B9F">
        <w:t>MakeCode</w:t>
      </w:r>
      <w:proofErr w:type="spellEnd"/>
      <w:r w:rsidR="00AA49BA">
        <w:t xml:space="preserve"> once uploaded onto the micro: Bit.</w:t>
      </w:r>
    </w:p>
    <w:p w14:paraId="2581FC7F" w14:textId="77777777" w:rsidR="00197347" w:rsidRDefault="00197347" w:rsidP="00A37AC3">
      <w:pPr>
        <w:keepNext/>
        <w:ind w:firstLine="0"/>
      </w:pPr>
    </w:p>
    <w:p w14:paraId="44681DE8" w14:textId="1E6861F0" w:rsidR="00DD10FB" w:rsidRPr="007E4FC4" w:rsidRDefault="00A37AC3" w:rsidP="00A37AC3">
      <w:pPr>
        <w:keepNext/>
        <w:ind w:firstLine="0"/>
      </w:pPr>
      <w:r>
        <w:rPr>
          <w:noProof/>
        </w:rPr>
        <w:drawing>
          <wp:inline distT="0" distB="0" distL="0" distR="0" wp14:anchorId="4FD57D0F" wp14:editId="2ABB1917">
            <wp:extent cx="1978608" cy="5667739"/>
            <wp:effectExtent l="0" t="3175"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t="351" r="15300"/>
                    <a:stretch/>
                  </pic:blipFill>
                  <pic:spPr bwMode="auto">
                    <a:xfrm rot="16200000">
                      <a:off x="0" y="0"/>
                      <a:ext cx="1979271" cy="5669637"/>
                    </a:xfrm>
                    <a:prstGeom prst="rect">
                      <a:avLst/>
                    </a:prstGeom>
                    <a:ln>
                      <a:noFill/>
                    </a:ln>
                    <a:extLst>
                      <a:ext uri="{53640926-AAD7-44D8-BBD7-CCE9431645EC}">
                        <a14:shadowObscured xmlns:a14="http://schemas.microsoft.com/office/drawing/2010/main"/>
                      </a:ext>
                    </a:extLst>
                  </pic:spPr>
                </pic:pic>
              </a:graphicData>
            </a:graphic>
          </wp:inline>
        </w:drawing>
      </w:r>
    </w:p>
    <w:p w14:paraId="7B21C409" w14:textId="469D7463" w:rsidR="00A37AC3" w:rsidRDefault="00A37AC3" w:rsidP="00A37AC3">
      <w:pPr>
        <w:pStyle w:val="Caption"/>
        <w:jc w:val="center"/>
      </w:pPr>
      <w:bookmarkStart w:id="28" w:name="_Toc101115735"/>
      <w:r>
        <w:t xml:space="preserve">Figure </w:t>
      </w:r>
      <w:r>
        <w:fldChar w:fldCharType="begin"/>
      </w:r>
      <w:r>
        <w:instrText>SEQ Figure \* ARABIC</w:instrText>
      </w:r>
      <w:r>
        <w:fldChar w:fldCharType="separate"/>
      </w:r>
      <w:r w:rsidR="00BD1707">
        <w:rPr>
          <w:noProof/>
        </w:rPr>
        <w:t>3</w:t>
      </w:r>
      <w:r>
        <w:fldChar w:fldCharType="end"/>
      </w:r>
      <w:r>
        <w:t xml:space="preserve">: LED light strip connected to </w:t>
      </w:r>
      <w:r w:rsidR="00DD10FB">
        <w:t>micro: bit</w:t>
      </w:r>
      <w:bookmarkEnd w:id="28"/>
    </w:p>
    <w:p w14:paraId="09FCA3D1" w14:textId="77777777" w:rsidR="00DD10FB" w:rsidRDefault="00DD10FB" w:rsidP="00D41974">
      <w:pPr>
        <w:ind w:firstLine="0"/>
        <w:rPr>
          <w:b/>
          <w:bCs/>
        </w:rPr>
      </w:pPr>
    </w:p>
    <w:p w14:paraId="5D9772C9" w14:textId="77777777" w:rsidR="00197347" w:rsidRDefault="00197347" w:rsidP="00D41974">
      <w:pPr>
        <w:ind w:firstLine="0"/>
        <w:rPr>
          <w:b/>
          <w:bCs/>
        </w:rPr>
      </w:pPr>
    </w:p>
    <w:p w14:paraId="43D50DA4" w14:textId="3B58ED61" w:rsidR="00D83566" w:rsidRDefault="00110A7C" w:rsidP="00D41974">
      <w:pPr>
        <w:ind w:firstLine="0"/>
        <w:rPr>
          <w:b/>
          <w:bCs/>
        </w:rPr>
      </w:pPr>
      <w:r>
        <w:rPr>
          <w:b/>
          <w:bCs/>
        </w:rPr>
        <w:t>4.1.2. Backend Setup</w:t>
      </w:r>
    </w:p>
    <w:p w14:paraId="18DE1F10" w14:textId="6A5FC226" w:rsidR="0048050E" w:rsidRDefault="00082EC3" w:rsidP="00E47E20">
      <w:pPr>
        <w:ind w:firstLine="0"/>
      </w:pPr>
      <w:r>
        <w:t>Firebase</w:t>
      </w:r>
      <w:r w:rsidR="00216381">
        <w:t xml:space="preserve"> Realtime Database</w:t>
      </w:r>
      <w:r>
        <w:t xml:space="preserve"> offers </w:t>
      </w:r>
      <w:r w:rsidR="000D6390">
        <w:t xml:space="preserve">the use of their NoSQL cloud </w:t>
      </w:r>
      <w:r w:rsidR="00216381">
        <w:t>database</w:t>
      </w:r>
      <w:r w:rsidR="000D6390">
        <w:t xml:space="preserve"> where the data uploaded is synced across all platforms in </w:t>
      </w:r>
      <w:r w:rsidR="00216381">
        <w:t>real</w:t>
      </w:r>
      <w:r w:rsidR="009735C0">
        <w:t>-</w:t>
      </w:r>
      <w:r w:rsidR="00216381">
        <w:t>time</w:t>
      </w:r>
      <w:r w:rsidR="000D6390">
        <w:t xml:space="preserve"> and </w:t>
      </w:r>
      <w:r w:rsidR="00216381">
        <w:t xml:space="preserve">retains the data even if the app goes offline. </w:t>
      </w:r>
      <w:r w:rsidR="00A452C1">
        <w:t>The data is stored in JSON format</w:t>
      </w:r>
      <w:r w:rsidR="00ED0823">
        <w:t xml:space="preserve"> and allows the developer to </w:t>
      </w:r>
      <w:r w:rsidR="009B60AD">
        <w:t xml:space="preserve">structure their data with the help of </w:t>
      </w:r>
      <w:r w:rsidR="009735C0">
        <w:t xml:space="preserve">the </w:t>
      </w:r>
      <w:r w:rsidR="009B60AD">
        <w:t xml:space="preserve">‘Firebase Realtime Database Security Rule’ which </w:t>
      </w:r>
      <w:r w:rsidR="009735C0">
        <w:t>is</w:t>
      </w:r>
      <w:r w:rsidR="001645A8">
        <w:t xml:space="preserve"> flexible and can be manipulated accordingly when the data is read from or written to the database.</w:t>
      </w:r>
    </w:p>
    <w:p w14:paraId="53034400" w14:textId="77777777" w:rsidR="0048050E" w:rsidRDefault="0048050E" w:rsidP="00E47E20">
      <w:pPr>
        <w:ind w:firstLine="0"/>
      </w:pPr>
    </w:p>
    <w:p w14:paraId="01104930" w14:textId="4FF836B7" w:rsidR="00A9140D" w:rsidRDefault="00A9140D" w:rsidP="00E47E20">
      <w:pPr>
        <w:ind w:firstLine="0"/>
      </w:pPr>
      <w:r>
        <w:lastRenderedPageBreak/>
        <w:t xml:space="preserve"> For our database, we configured the database to the local python code running on the device, so that the values captured could be updated on a real-time basis</w:t>
      </w:r>
      <w:r w:rsidR="003C0717">
        <w:t xml:space="preserve"> and</w:t>
      </w:r>
      <w:r w:rsidR="00410353">
        <w:t xml:space="preserve">, the database </w:t>
      </w:r>
      <w:r w:rsidR="003C0717">
        <w:t xml:space="preserve">also was integrated with the </w:t>
      </w:r>
      <w:r w:rsidR="00683CA0">
        <w:t>front-end</w:t>
      </w:r>
      <w:r w:rsidR="003C0717">
        <w:t xml:space="preserve"> </w:t>
      </w:r>
      <w:r w:rsidR="0051455B">
        <w:t xml:space="preserve">application </w:t>
      </w:r>
      <w:r w:rsidR="003C0717">
        <w:t xml:space="preserve">to integrate the </w:t>
      </w:r>
      <w:r w:rsidR="00001919">
        <w:t xml:space="preserve">values of the </w:t>
      </w:r>
      <w:r w:rsidR="0051455B">
        <w:t>object detected</w:t>
      </w:r>
      <w:r w:rsidR="003A2EB9">
        <w:t xml:space="preserve"> </w:t>
      </w:r>
      <w:r w:rsidR="0048050E">
        <w:t>on to the same platform.</w:t>
      </w:r>
      <w:r w:rsidR="0025267C">
        <w:t xml:space="preserve"> The data updated onto </w:t>
      </w:r>
      <w:r w:rsidR="009735C0">
        <w:t xml:space="preserve">the </w:t>
      </w:r>
      <w:r w:rsidR="0025267C">
        <w:t xml:space="preserve">database was collected in two nodes, one being the </w:t>
      </w:r>
      <w:r w:rsidR="006C7E33">
        <w:t>‘</w:t>
      </w:r>
      <w:r w:rsidR="0025267C">
        <w:t>Most Recent</w:t>
      </w:r>
      <w:r w:rsidR="006C7E33">
        <w:t>’</w:t>
      </w:r>
      <w:r w:rsidR="0025267C">
        <w:t xml:space="preserve"> node where the most recent values were updated and this node was used to update the values on the </w:t>
      </w:r>
      <w:r w:rsidR="006C7E33">
        <w:t xml:space="preserve">application, and the second node </w:t>
      </w:r>
      <w:r w:rsidR="009735C0">
        <w:t>is</w:t>
      </w:r>
      <w:r w:rsidR="006C7E33">
        <w:t xml:space="preserve"> the ‘Log’ which can be used to display the </w:t>
      </w:r>
      <w:r w:rsidR="00A47E5F">
        <w:t xml:space="preserve">history of the parameters and items inside the fridge.  </w:t>
      </w:r>
    </w:p>
    <w:p w14:paraId="555714F5" w14:textId="3B52276E" w:rsidR="00E47E20" w:rsidRPr="008C119D" w:rsidRDefault="00E47E20" w:rsidP="00E47E20">
      <w:pPr>
        <w:ind w:firstLine="0"/>
      </w:pPr>
    </w:p>
    <w:p w14:paraId="1C6B576D" w14:textId="1A626DA4" w:rsidR="46123131" w:rsidRDefault="00FE3847" w:rsidP="00A47E5F">
      <w:pPr>
        <w:pStyle w:val="Heading2"/>
        <w:numPr>
          <w:ilvl w:val="1"/>
          <w:numId w:val="24"/>
        </w:numPr>
      </w:pPr>
      <w:bookmarkStart w:id="29" w:name="_Toc101115955"/>
      <w:r>
        <w:t>Machine Learning</w:t>
      </w:r>
      <w:bookmarkEnd w:id="29"/>
      <w:r>
        <w:t xml:space="preserve"> </w:t>
      </w:r>
    </w:p>
    <w:p w14:paraId="5D36A8AC" w14:textId="006ADE3A" w:rsidR="46123131" w:rsidRDefault="46123131" w:rsidP="46123131">
      <w:pPr>
        <w:ind w:firstLine="0"/>
      </w:pPr>
      <w:r>
        <w:t xml:space="preserve">The essence of calling the fridge smart comes from its ability to identify items inside the fridge. The way this is implemented is using Computer Vision (CV) from the field of Artificial Intelligence. The camera module attached to the door of the fridge captures the image which is processed and the objects in it are then identified. </w:t>
      </w:r>
    </w:p>
    <w:p w14:paraId="6B5556CC" w14:textId="360B558E" w:rsidR="46123131" w:rsidRDefault="46123131" w:rsidP="46123131">
      <w:pPr>
        <w:ind w:firstLine="0"/>
      </w:pPr>
      <w:r>
        <w:t xml:space="preserve">Object Detection is the subcategory of the problem addressed within </w:t>
      </w:r>
      <w:r w:rsidR="009735C0">
        <w:t xml:space="preserve">the </w:t>
      </w:r>
      <w:r>
        <w:t>CV. This problem combines image classification and object localization. There is a subtle difference between the problems. Image classification involved the assignment of labels to whole images, and object localization attempts to draw bounding boxes around one or more objects in the image. Object detection combines the two tasks to draw bounding boxes around each object in a whole image and proceeds to assign labels to each image.</w:t>
      </w:r>
    </w:p>
    <w:p w14:paraId="13CB189C" w14:textId="5A0A58CB" w:rsidR="46123131" w:rsidRDefault="46123131" w:rsidP="46123131">
      <w:pPr>
        <w:ind w:firstLine="0"/>
      </w:pPr>
      <w:r>
        <w:t>The machine learning implementation was divided into 3 steps:</w:t>
      </w:r>
    </w:p>
    <w:p w14:paraId="5522F6C7" w14:textId="02D3B9BA" w:rsidR="46123131" w:rsidRDefault="46123131" w:rsidP="46123131">
      <w:pPr>
        <w:ind w:firstLine="0"/>
      </w:pPr>
      <w:r>
        <w:t>1.</w:t>
      </w:r>
      <w:r>
        <w:tab/>
        <w:t>Data Preparation – Involves data retrieval and pre-processing</w:t>
      </w:r>
    </w:p>
    <w:p w14:paraId="1B639BCB" w14:textId="6A3C809E" w:rsidR="46123131" w:rsidRDefault="46123131" w:rsidP="46123131">
      <w:pPr>
        <w:ind w:firstLine="0"/>
      </w:pPr>
      <w:r>
        <w:t>2.</w:t>
      </w:r>
      <w:r>
        <w:tab/>
        <w:t>Model building</w:t>
      </w:r>
    </w:p>
    <w:p w14:paraId="64AABEEB" w14:textId="344A0826" w:rsidR="46123131" w:rsidRDefault="46123131" w:rsidP="46123131">
      <w:pPr>
        <w:ind w:firstLine="0"/>
      </w:pPr>
      <w:r>
        <w:t>3.</w:t>
      </w:r>
      <w:r>
        <w:tab/>
        <w:t>API for accessing the model</w:t>
      </w:r>
    </w:p>
    <w:p w14:paraId="554EC4FA" w14:textId="11AFC1A9" w:rsidR="46123131" w:rsidRDefault="46123131" w:rsidP="46123131">
      <w:pPr>
        <w:ind w:firstLine="0"/>
      </w:pPr>
      <w:r>
        <w:lastRenderedPageBreak/>
        <w:t xml:space="preserve"> </w:t>
      </w:r>
    </w:p>
    <w:p w14:paraId="592A2731" w14:textId="3EADB766" w:rsidR="46123131" w:rsidRDefault="46123131" w:rsidP="46123131">
      <w:pPr>
        <w:ind w:firstLine="0"/>
        <w:rPr>
          <w:b/>
          <w:bCs/>
        </w:rPr>
      </w:pPr>
      <w:r w:rsidRPr="46123131">
        <w:rPr>
          <w:b/>
          <w:bCs/>
        </w:rPr>
        <w:t>1. Data Preparation</w:t>
      </w:r>
    </w:p>
    <w:p w14:paraId="5F5F79C3" w14:textId="3468928B" w:rsidR="46123131" w:rsidRDefault="46123131" w:rsidP="46123131">
      <w:pPr>
        <w:ind w:firstLine="0"/>
      </w:pPr>
      <w:r>
        <w:t>The data was sourced from Google images, with a web scraper code written in Python. The scraper, given keywords (grocery items of interest), queries Google images and downloads the images into a directory structure.</w:t>
      </w:r>
    </w:p>
    <w:p w14:paraId="201EC36F" w14:textId="40A4B2ED" w:rsidR="46123131" w:rsidRDefault="46123131" w:rsidP="46123131">
      <w:pPr>
        <w:ind w:firstLine="0"/>
      </w:pPr>
      <w:r>
        <w:t xml:space="preserve"> </w:t>
      </w:r>
    </w:p>
    <w:p w14:paraId="63872DB4" w14:textId="7DCF6368" w:rsidR="46123131" w:rsidRDefault="46123131" w:rsidP="46123131">
      <w:pPr>
        <w:ind w:firstLine="0"/>
      </w:pPr>
      <w:r>
        <w:t xml:space="preserve">For object detection, since the task is more complex and bounding boxes are required, this data had to be annotated. The annotations were done using the </w:t>
      </w:r>
      <w:proofErr w:type="spellStart"/>
      <w:r>
        <w:t>MakeSense</w:t>
      </w:r>
      <w:proofErr w:type="spellEnd"/>
      <w:r>
        <w:t xml:space="preserve"> AI tool. The annotations involve sifting through all images and drawing bounding boxes around each of the objects. Herein also lies the justification for using a transfer learning approach. The advantage of transfer learning is that i</w:t>
      </w:r>
      <w:r w:rsidR="000616A3">
        <w:t>t</w:t>
      </w:r>
      <w:r>
        <w:t xml:space="preserve"> produces good results even with a small set of images. Since each of the images needed to be annotated manually, transfer learning would give the best results with the dataset size.</w:t>
      </w:r>
    </w:p>
    <w:p w14:paraId="3C076F46" w14:textId="7C2391BE" w:rsidR="46123131" w:rsidRDefault="46123131" w:rsidP="46123131">
      <w:pPr>
        <w:ind w:firstLine="0"/>
      </w:pPr>
      <w:r>
        <w:t xml:space="preserve">After the annotations, the dataset consisted of 384 images each with an associated </w:t>
      </w:r>
      <w:r w:rsidR="00504DFB">
        <w:t>XML</w:t>
      </w:r>
      <w:r>
        <w:t xml:space="preserve"> file containing the annotations of the bounding boxes.</w:t>
      </w:r>
    </w:p>
    <w:p w14:paraId="18AB662E" w14:textId="549C83E4" w:rsidR="46123131" w:rsidRDefault="46123131" w:rsidP="46123131">
      <w:pPr>
        <w:ind w:firstLine="0"/>
      </w:pPr>
      <w:r>
        <w:t xml:space="preserve"> </w:t>
      </w:r>
    </w:p>
    <w:p w14:paraId="29C6A2E4" w14:textId="594034C5" w:rsidR="46123131" w:rsidRDefault="46123131" w:rsidP="46123131">
      <w:pPr>
        <w:ind w:firstLine="0"/>
        <w:rPr>
          <w:b/>
          <w:bCs/>
        </w:rPr>
      </w:pPr>
      <w:r w:rsidRPr="46123131">
        <w:rPr>
          <w:b/>
          <w:bCs/>
        </w:rPr>
        <w:t xml:space="preserve">2. Model </w:t>
      </w:r>
    </w:p>
    <w:p w14:paraId="5E4D58F9" w14:textId="6B4FB6FD" w:rsidR="46123131" w:rsidRDefault="46123131" w:rsidP="46123131">
      <w:pPr>
        <w:ind w:firstLine="0"/>
      </w:pPr>
      <w:r>
        <w:t xml:space="preserve">This project implements a custom object detection model built in Python using the library </w:t>
      </w:r>
      <w:proofErr w:type="spellStart"/>
      <w:r>
        <w:t>Detecto</w:t>
      </w:r>
      <w:proofErr w:type="spellEnd"/>
      <w:r>
        <w:t>.</w:t>
      </w:r>
      <w:r w:rsidR="00CD28F3">
        <w:t xml:space="preserve"> </w:t>
      </w:r>
      <w:proofErr w:type="spellStart"/>
      <w:r>
        <w:t>Detecto</w:t>
      </w:r>
      <w:proofErr w:type="spellEnd"/>
      <w:r>
        <w:t xml:space="preserve"> is a Python package that facilitates the building of computer vision and object detection models. The package itself is built on top of </w:t>
      </w:r>
      <w:proofErr w:type="spellStart"/>
      <w:r>
        <w:t>PyTorch</w:t>
      </w:r>
      <w:proofErr w:type="spellEnd"/>
      <w:r>
        <w:t xml:space="preserve"> and is based on the principle of transfer learning. The model used in this project uses the Faster R-CNN </w:t>
      </w:r>
      <w:proofErr w:type="spellStart"/>
      <w:r>
        <w:t>ResNet</w:t>
      </w:r>
      <w:proofErr w:type="spellEnd"/>
      <w:r>
        <w:t xml:space="preserve">-50 </w:t>
      </w:r>
      <w:proofErr w:type="spellStart"/>
      <w:r>
        <w:t>FPN</w:t>
      </w:r>
      <w:proofErr w:type="spellEnd"/>
      <w:r>
        <w:t xml:space="preserve"> as the base model, which is then fine-tuned and trained on a custom dataset (grocery items). </w:t>
      </w:r>
    </w:p>
    <w:p w14:paraId="63452E90" w14:textId="5780D1CA" w:rsidR="46123131" w:rsidRDefault="46123131" w:rsidP="46123131">
      <w:pPr>
        <w:ind w:firstLine="0"/>
      </w:pPr>
      <w:r>
        <w:lastRenderedPageBreak/>
        <w:t xml:space="preserve">The model was trained for 60 epochs with a batch size of </w:t>
      </w:r>
      <w:r w:rsidR="00CD28F3">
        <w:t>5 and</w:t>
      </w:r>
      <w:r>
        <w:t xml:space="preserve"> resulted in an accuracy of 98% on the training dataset.</w:t>
      </w:r>
    </w:p>
    <w:p w14:paraId="3EC3BD8D" w14:textId="379C95B7" w:rsidR="46123131" w:rsidRDefault="46123131" w:rsidP="46123131">
      <w:pPr>
        <w:ind w:firstLine="0"/>
        <w:rPr>
          <w:b/>
          <w:bCs/>
        </w:rPr>
      </w:pPr>
      <w:r w:rsidRPr="46123131">
        <w:rPr>
          <w:b/>
          <w:bCs/>
        </w:rPr>
        <w:t>3. API for accessing the model</w:t>
      </w:r>
    </w:p>
    <w:p w14:paraId="732CB2A1" w14:textId="0BE23C21" w:rsidR="46123131" w:rsidRDefault="46123131" w:rsidP="46123131">
      <w:pPr>
        <w:ind w:firstLine="0"/>
      </w:pPr>
      <w:r>
        <w:t xml:space="preserve">To integrate the machine learning model with the physical implementation, a REST API was set up using Flask in Python. The web server resides </w:t>
      </w:r>
      <w:r w:rsidR="00504DFB">
        <w:t>i</w:t>
      </w:r>
      <w:r>
        <w:t>n the cloud along with the trained ML model. It is accessed by making an API call from the Raspberry Pi.</w:t>
      </w:r>
    </w:p>
    <w:p w14:paraId="3FDAD311" w14:textId="0EBA38C6" w:rsidR="46123131" w:rsidRDefault="46123131" w:rsidP="46123131">
      <w:pPr>
        <w:ind w:firstLine="0"/>
      </w:pPr>
      <w:r>
        <w:t xml:space="preserve"> </w:t>
      </w:r>
    </w:p>
    <w:p w14:paraId="256D0BAB" w14:textId="60B92F2E" w:rsidR="46123131" w:rsidRDefault="46123131" w:rsidP="46123131">
      <w:pPr>
        <w:ind w:firstLine="0"/>
      </w:pPr>
      <w:r>
        <w:t xml:space="preserve">The Raspberry Pi captures the image using the </w:t>
      </w:r>
      <w:proofErr w:type="spellStart"/>
      <w:r>
        <w:t>PiCamera</w:t>
      </w:r>
      <w:proofErr w:type="spellEnd"/>
      <w:r>
        <w:t xml:space="preserve">, encodes the image into </w:t>
      </w:r>
      <w:proofErr w:type="spellStart"/>
      <w:r>
        <w:t>base64</w:t>
      </w:r>
      <w:proofErr w:type="spellEnd"/>
      <w:r>
        <w:t xml:space="preserve"> format</w:t>
      </w:r>
      <w:r w:rsidR="00504DFB">
        <w:t>,</w:t>
      </w:r>
      <w:r>
        <w:t xml:space="preserve"> and sends it as a String in JSON to the Flask API. On the server</w:t>
      </w:r>
      <w:r w:rsidR="00504DFB">
        <w:t>-</w:t>
      </w:r>
      <w:r>
        <w:t>side, the Flask API receives the encoded image and decodes the string to reproduce the image. This decoded image is then sent to the trained ML model to retrieve the predictions. Once the objects are detected, these detected object labels are relayed back to the Raspberry Pi as a response where the labels are then processed and stored in the Firebase database.</w:t>
      </w:r>
    </w:p>
    <w:p w14:paraId="07EC685E" w14:textId="77777777" w:rsidR="00BD1707" w:rsidRDefault="46123131" w:rsidP="00BD1707">
      <w:pPr>
        <w:keepNext/>
        <w:ind w:firstLine="0"/>
        <w:jc w:val="center"/>
      </w:pPr>
      <w:r>
        <w:rPr>
          <w:noProof/>
        </w:rPr>
        <w:drawing>
          <wp:inline distT="0" distB="0" distL="0" distR="0" wp14:anchorId="3BA74F42" wp14:editId="57BA14BC">
            <wp:extent cx="4572000" cy="2524125"/>
            <wp:effectExtent l="0" t="0" r="0" b="0"/>
            <wp:docPr id="1592463835" name="Picture 159246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27FE379E" w14:textId="009D8014" w:rsidR="46123131" w:rsidRDefault="00BD1707" w:rsidP="00BD1707">
      <w:pPr>
        <w:pStyle w:val="Caption"/>
        <w:jc w:val="center"/>
      </w:pPr>
      <w:bookmarkStart w:id="30" w:name="_Toc101115736"/>
      <w:r>
        <w:t xml:space="preserve">Figure </w:t>
      </w:r>
      <w:r>
        <w:fldChar w:fldCharType="begin"/>
      </w:r>
      <w:r>
        <w:instrText>SEQ Figure \* ARABIC</w:instrText>
      </w:r>
      <w:r>
        <w:fldChar w:fldCharType="separate"/>
      </w:r>
      <w:r>
        <w:rPr>
          <w:noProof/>
        </w:rPr>
        <w:t>4</w:t>
      </w:r>
      <w:r>
        <w:fldChar w:fldCharType="end"/>
      </w:r>
      <w:r>
        <w:t>: Workflow</w:t>
      </w:r>
      <w:bookmarkEnd w:id="30"/>
    </w:p>
    <w:p w14:paraId="72DA469E" w14:textId="24137000" w:rsidR="46123131" w:rsidRDefault="46123131" w:rsidP="46123131">
      <w:pPr>
        <w:ind w:firstLine="0"/>
        <w:jc w:val="center"/>
      </w:pPr>
    </w:p>
    <w:p w14:paraId="6B350ACF" w14:textId="77777777" w:rsidR="00FE3847" w:rsidRDefault="00FE3847" w:rsidP="00FE3847">
      <w:pPr>
        <w:pStyle w:val="Heading2"/>
        <w:numPr>
          <w:ilvl w:val="1"/>
          <w:numId w:val="24"/>
        </w:numPr>
      </w:pPr>
      <w:bookmarkStart w:id="31" w:name="_Toc101115956"/>
      <w:r>
        <w:lastRenderedPageBreak/>
        <w:t>Android Application</w:t>
      </w:r>
      <w:bookmarkEnd w:id="31"/>
    </w:p>
    <w:p w14:paraId="70659376" w14:textId="12DC0238" w:rsidR="0002ADA6" w:rsidRDefault="0002ADA6" w:rsidP="00F869A1">
      <w:pPr>
        <w:pStyle w:val="Heading3"/>
      </w:pPr>
      <w:bookmarkStart w:id="32" w:name="_Toc101115957"/>
      <w:r>
        <w:t>4.3.1 Overview</w:t>
      </w:r>
      <w:bookmarkEnd w:id="32"/>
    </w:p>
    <w:p w14:paraId="6CEC8D79" w14:textId="3AEC6A88" w:rsidR="00FE3847" w:rsidRPr="0031779E" w:rsidRDefault="4A564B90" w:rsidP="00F869A1">
      <w:pPr>
        <w:ind w:left="720" w:firstLine="0"/>
      </w:pPr>
      <w:r>
        <w:t xml:space="preserve">The Android Application was developed </w:t>
      </w:r>
      <w:r w:rsidR="2AD93BEB">
        <w:t>with</w:t>
      </w:r>
      <w:r>
        <w:t xml:space="preserve"> Android Studio using Java. The key </w:t>
      </w:r>
      <w:r w:rsidR="2AD93BEB">
        <w:t>functions</w:t>
      </w:r>
      <w:r>
        <w:t xml:space="preserve"> in </w:t>
      </w:r>
      <w:r w:rsidR="2AD93BEB">
        <w:t>the</w:t>
      </w:r>
      <w:r>
        <w:t xml:space="preserve"> application can be </w:t>
      </w:r>
      <w:r w:rsidR="2AD93BEB">
        <w:t>divided</w:t>
      </w:r>
      <w:r>
        <w:t xml:space="preserve"> into two parts</w:t>
      </w:r>
      <w:r w:rsidR="2AD93BEB">
        <w:t xml:space="preserve"> -</w:t>
      </w:r>
      <w:r>
        <w:t xml:space="preserve"> data </w:t>
      </w:r>
      <w:r w:rsidR="2AD93BEB">
        <w:t>synchronization</w:t>
      </w:r>
      <w:r>
        <w:t xml:space="preserve"> and </w:t>
      </w:r>
      <w:r w:rsidR="2AD93BEB">
        <w:t xml:space="preserve">the </w:t>
      </w:r>
      <w:r>
        <w:t xml:space="preserve">UI </w:t>
      </w:r>
      <w:r w:rsidR="2AD93BEB">
        <w:t>(User-interface).</w:t>
      </w:r>
    </w:p>
    <w:p w14:paraId="70ABB239" w14:textId="27F24916" w:rsidR="0002ADA6" w:rsidRDefault="0002ADA6" w:rsidP="00F869A1">
      <w:pPr>
        <w:ind w:left="720" w:firstLine="0"/>
      </w:pPr>
      <w:r>
        <w:t xml:space="preserve">Data transmission was implemented with the use of Firebase, which provides our application with an effortless way to update or obtain data from a database. UI was designed to be minimalistic and have a clean and easily readable interface, ensuring its ease of use. </w:t>
      </w:r>
    </w:p>
    <w:p w14:paraId="061472A4" w14:textId="16B58C68" w:rsidR="0002ADA6" w:rsidRDefault="0002ADA6" w:rsidP="00F869A1">
      <w:pPr>
        <w:pStyle w:val="Heading3"/>
      </w:pPr>
      <w:bookmarkStart w:id="33" w:name="_Toc101115958"/>
      <w:r>
        <w:t>4.3.2 Data Transmission</w:t>
      </w:r>
      <w:bookmarkEnd w:id="33"/>
    </w:p>
    <w:p w14:paraId="5A1070FD" w14:textId="44E2FE90" w:rsidR="4A564B90" w:rsidRDefault="2AD93BEB" w:rsidP="00F869A1">
      <w:pPr>
        <w:ind w:left="720" w:firstLine="0"/>
      </w:pPr>
      <w:r>
        <w:t>There are two major components for the application’s data transmission – Status and items.</w:t>
      </w:r>
    </w:p>
    <w:p w14:paraId="4EA2B012" w14:textId="72639477" w:rsidR="0002ADA6" w:rsidRDefault="0002ADA6" w:rsidP="00F869A1">
      <w:pPr>
        <w:pStyle w:val="ListParagraph"/>
        <w:numPr>
          <w:ilvl w:val="0"/>
          <w:numId w:val="32"/>
        </w:numPr>
        <w:ind w:left="1800"/>
      </w:pPr>
      <w:r>
        <w:t>Status</w:t>
      </w:r>
    </w:p>
    <w:p w14:paraId="5CEFF510" w14:textId="1EE35303" w:rsidR="00F869A1" w:rsidRDefault="2AD93BEB" w:rsidP="653AF9C9">
      <w:pPr>
        <w:ind w:left="720" w:firstLine="0"/>
      </w:pPr>
      <w:r>
        <w:t xml:space="preserve"> </w:t>
      </w:r>
      <w:r w:rsidR="00F869A1">
        <w:tab/>
      </w:r>
      <w:r>
        <w:t xml:space="preserve">Receive the most recent log of the fridge and check its status. If the temperature or humidity </w:t>
      </w:r>
      <w:r w:rsidR="00504DFB">
        <w:t>is</w:t>
      </w:r>
      <w:r>
        <w:t xml:space="preserve"> too high or too low, a notification would be sent to the user. </w:t>
      </w:r>
    </w:p>
    <w:p w14:paraId="6BE1F5F7" w14:textId="6AE109BA" w:rsidR="0002ADA6" w:rsidRDefault="0002ADA6" w:rsidP="00F869A1">
      <w:pPr>
        <w:ind w:left="720"/>
      </w:pPr>
      <w:r>
        <w:t xml:space="preserve">2) </w:t>
      </w:r>
      <w:r w:rsidR="00F869A1">
        <w:t xml:space="preserve">   </w:t>
      </w:r>
      <w:r>
        <w:t>Items</w:t>
      </w:r>
    </w:p>
    <w:p w14:paraId="55C01F8B" w14:textId="665BADCF" w:rsidR="00FE3847" w:rsidRDefault="2AD93BEB" w:rsidP="017D33F0">
      <w:pPr>
        <w:ind w:left="720"/>
      </w:pPr>
      <w:r>
        <w:t xml:space="preserve">Each item has the 3 following attributes: 1) Type, 2) Added date, 3) Expiry date. Whenever an item is added to the fridge, image processing is used to determine its type and the add date is automatically marked, updating the database. </w:t>
      </w:r>
      <w:r w:rsidR="00504DFB">
        <w:t>The e</w:t>
      </w:r>
      <w:r>
        <w:t xml:space="preserve">xpiry date for an individual item can be inputted by the user with a </w:t>
      </w:r>
      <w:proofErr w:type="spellStart"/>
      <w:r w:rsidRPr="0002ADA6">
        <w:rPr>
          <w:i/>
          <w:iCs/>
        </w:rPr>
        <w:t>DatePick</w:t>
      </w:r>
      <w:proofErr w:type="spellEnd"/>
      <w:r>
        <w:t xml:space="preserve"> Dialog when they click on the item, and a notification would be sent to the user if an item becomes expired.</w:t>
      </w:r>
    </w:p>
    <w:p w14:paraId="33E8CEC3" w14:textId="03374DDA" w:rsidR="00FE3847" w:rsidRPr="00F869A1" w:rsidRDefault="0002ADA6" w:rsidP="00F869A1">
      <w:pPr>
        <w:pStyle w:val="Heading3"/>
      </w:pPr>
      <w:bookmarkStart w:id="34" w:name="_Toc101115959"/>
      <w:r>
        <w:lastRenderedPageBreak/>
        <w:t>4.3.3 User-interface</w:t>
      </w:r>
      <w:bookmarkEnd w:id="34"/>
    </w:p>
    <w:p w14:paraId="6F2B9D9E" w14:textId="6627C8D2" w:rsidR="00F869A1" w:rsidRDefault="4A564B90" w:rsidP="00F869A1">
      <w:pPr>
        <w:ind w:left="720" w:firstLine="0"/>
      </w:pPr>
      <w:r>
        <w:t xml:space="preserve">In the UI part, we </w:t>
      </w:r>
      <w:r w:rsidR="2AD93BEB">
        <w:t>used</w:t>
      </w:r>
      <w:r>
        <w:t xml:space="preserve"> two </w:t>
      </w:r>
      <w:proofErr w:type="spellStart"/>
      <w:r w:rsidR="2AD93BEB" w:rsidRPr="7DC8242E">
        <w:rPr>
          <w:i/>
          <w:iCs/>
        </w:rPr>
        <w:t>CardViews</w:t>
      </w:r>
      <w:proofErr w:type="spellEnd"/>
      <w:r>
        <w:t xml:space="preserve"> to display the temperature and humidity. </w:t>
      </w:r>
      <w:r w:rsidR="2AD93BEB">
        <w:t xml:space="preserve">Each card is </w:t>
      </w:r>
      <w:r w:rsidR="00504DFB">
        <w:t>a</w:t>
      </w:r>
      <w:r w:rsidR="2AD93BEB">
        <w:t xml:space="preserve"> simple large square with huge fonts to ensure readability. A</w:t>
      </w:r>
      <w:r>
        <w:t xml:space="preserve"> </w:t>
      </w:r>
      <w:proofErr w:type="spellStart"/>
      <w:r w:rsidRPr="7DC8242E">
        <w:rPr>
          <w:i/>
          <w:iCs/>
        </w:rPr>
        <w:t>ListView</w:t>
      </w:r>
      <w:proofErr w:type="spellEnd"/>
      <w:r>
        <w:t xml:space="preserve"> is used to list all the items in the fridge. </w:t>
      </w:r>
      <w:r w:rsidR="2AD93BEB">
        <w:t xml:space="preserve">When there are exceptions (e.g., High temperature), the app will send notifications to the user when in the background, and display warning icons next to the corresponding exception when in the foreground. </w:t>
      </w:r>
    </w:p>
    <w:p w14:paraId="16CC55B0" w14:textId="77777777" w:rsidR="00285FBE" w:rsidRDefault="00285FBE" w:rsidP="00285FBE">
      <w:pPr>
        <w:ind w:firstLine="0"/>
      </w:pPr>
    </w:p>
    <w:p w14:paraId="4FDB09A4" w14:textId="4ADF6E7F" w:rsidR="001B3667" w:rsidRDefault="00FE3847" w:rsidP="001B3667">
      <w:pPr>
        <w:pStyle w:val="SectionTitle"/>
      </w:pPr>
      <w:bookmarkStart w:id="35" w:name="_Toc101115960"/>
      <w:r w:rsidRPr="001B3667">
        <w:lastRenderedPageBreak/>
        <w:t>Conclusion</w:t>
      </w:r>
      <w:bookmarkEnd w:id="35"/>
    </w:p>
    <w:p w14:paraId="03BB40DA" w14:textId="33F16C78" w:rsidR="002B4F4B" w:rsidRDefault="00401338" w:rsidP="00FE3847">
      <w:pPr>
        <w:ind w:firstLine="0"/>
      </w:pPr>
      <w:r>
        <w:t xml:space="preserve">With </w:t>
      </w:r>
      <w:r w:rsidR="006351B5">
        <w:t xml:space="preserve">the rising pervasiveness in regular household objects, we have </w:t>
      </w:r>
      <w:r w:rsidR="00F87B8F">
        <w:t xml:space="preserve">comprehensively covered another such item which has the potential of become a household favorite. We have </w:t>
      </w:r>
      <w:r w:rsidR="00C84973">
        <w:t xml:space="preserve">broadly laid out the </w:t>
      </w:r>
      <w:r w:rsidR="00523F5E">
        <w:t xml:space="preserve">idea along with </w:t>
      </w:r>
      <w:r w:rsidR="00D54294">
        <w:t xml:space="preserve">its explanation and </w:t>
      </w:r>
      <w:r w:rsidR="00DC48E4">
        <w:t>highlighted the</w:t>
      </w:r>
      <w:r w:rsidR="004B2248">
        <w:t xml:space="preserve"> business model that </w:t>
      </w:r>
      <w:r w:rsidR="004B67B3">
        <w:t xml:space="preserve">we can undertake with this prototype. </w:t>
      </w:r>
      <w:r w:rsidR="00A85EED">
        <w:t xml:space="preserve">The methodology is </w:t>
      </w:r>
      <w:r w:rsidR="00B665C7">
        <w:t xml:space="preserve">written to explain how such </w:t>
      </w:r>
      <w:r w:rsidR="00E90E50">
        <w:t>a</w:t>
      </w:r>
      <w:r w:rsidR="00B665C7">
        <w:t xml:space="preserve"> </w:t>
      </w:r>
      <w:r w:rsidR="002E52EE">
        <w:t>convoluted object can be made much simpler with the help of some illustrations</w:t>
      </w:r>
      <w:r w:rsidR="00E90E50">
        <w:t xml:space="preserve"> and derived the path that we took upon </w:t>
      </w:r>
      <w:proofErr w:type="gramStart"/>
      <w:r w:rsidR="00E90E50">
        <w:t>in order to</w:t>
      </w:r>
      <w:proofErr w:type="gramEnd"/>
      <w:r w:rsidR="00E90E50">
        <w:t xml:space="preserve"> execute such a</w:t>
      </w:r>
      <w:r w:rsidR="008E452F">
        <w:t xml:space="preserve">n object. We highlighted its scope, in the competitive market of </w:t>
      </w:r>
      <w:r w:rsidR="00D5145B">
        <w:t xml:space="preserve">smart object, and </w:t>
      </w:r>
      <w:r w:rsidR="00384D8C">
        <w:t xml:space="preserve">laying out the possible marketing and advertising options. </w:t>
      </w:r>
    </w:p>
    <w:p w14:paraId="24EA2B66" w14:textId="77777777" w:rsidR="001B3667" w:rsidRDefault="001B3667" w:rsidP="007D7081">
      <w:pPr>
        <w:ind w:firstLine="0"/>
      </w:pPr>
    </w:p>
    <w:p w14:paraId="2DEB57FF" w14:textId="210DAE73" w:rsidR="007D7081" w:rsidRPr="007D7081" w:rsidRDefault="00384D8C" w:rsidP="007D7081">
      <w:pPr>
        <w:ind w:firstLine="0"/>
      </w:pPr>
      <w:r>
        <w:t>Coming to the prototype, we have in detail</w:t>
      </w:r>
      <w:r w:rsidR="00E47D64">
        <w:t xml:space="preserve"> explained our project in three distinct</w:t>
      </w:r>
      <w:r w:rsidR="00BB059E">
        <w:t xml:space="preserve"> subtopics, namely</w:t>
      </w:r>
      <w:r w:rsidR="00E47D64">
        <w:t>- Implementation, Machine Learning, and the Android App.</w:t>
      </w:r>
      <w:r w:rsidR="001C5FE2">
        <w:t xml:space="preserve"> In this section, we have </w:t>
      </w:r>
      <w:r w:rsidR="004B37F6">
        <w:t xml:space="preserve">extensively </w:t>
      </w:r>
      <w:r w:rsidR="00C129FC">
        <w:t xml:space="preserve">explained the </w:t>
      </w:r>
      <w:r w:rsidR="005A25F7">
        <w:t xml:space="preserve">how we have been able to arrange </w:t>
      </w:r>
      <w:r w:rsidR="00FA210D">
        <w:t xml:space="preserve">and assemble the components of the device and integrated it with the backend along with the frontend. We have also </w:t>
      </w:r>
      <w:r w:rsidR="00BB0D88">
        <w:t xml:space="preserve">provided ample </w:t>
      </w:r>
      <w:r w:rsidR="00EF4309">
        <w:t>description of the machine learning algorithm</w:t>
      </w:r>
      <w:r w:rsidR="003857E0">
        <w:t xml:space="preserve"> </w:t>
      </w:r>
      <w:r w:rsidR="00CB74BB">
        <w:t xml:space="preserve">along with our </w:t>
      </w:r>
      <w:r w:rsidR="00132958">
        <w:t xml:space="preserve">approach and implementation </w:t>
      </w:r>
      <w:r w:rsidR="00EF05E3">
        <w:t xml:space="preserve">for the Android </w:t>
      </w:r>
      <w:r w:rsidR="00C10009">
        <w:t>Application</w:t>
      </w:r>
      <w:r w:rsidR="00EF05E3">
        <w:t xml:space="preserve">. </w:t>
      </w:r>
      <w:r w:rsidR="002178B0">
        <w:t xml:space="preserve">In conclusion, </w:t>
      </w:r>
      <w:r w:rsidR="00830A21">
        <w:t>we have completed a project on how we can</w:t>
      </w:r>
      <w:r w:rsidR="00460568">
        <w:t xml:space="preserve"> build </w:t>
      </w:r>
      <w:r w:rsidR="0098690B">
        <w:t>we create and develop a smart fridge with the help of pervasive computing.</w:t>
      </w:r>
    </w:p>
    <w:p w14:paraId="4A6A4763" w14:textId="77777777" w:rsidR="002F02C9" w:rsidRDefault="002F02C9" w:rsidP="00B62067">
      <w:pPr>
        <w:ind w:firstLine="0"/>
      </w:pPr>
    </w:p>
    <w:bookmarkStart w:id="36" w:name="_Toc101115961" w:displacedByCustomXml="next"/>
    <w:bookmarkStart w:id="37" w:name="_Toc31721708" w:displacedByCustomXml="next"/>
    <w:bookmarkStart w:id="38" w:name="_Toc566378783" w:displacedByCustomXml="next"/>
    <w:bookmarkStart w:id="39" w:name="_Toc999969582" w:displacedByCustomXml="next"/>
    <w:sdt>
      <w:sdtPr>
        <w:rPr>
          <w:rFonts w:asciiTheme="minorHAnsi" w:eastAsiaTheme="minorEastAsia" w:hAnsiTheme="minorHAnsi" w:cstheme="minorBidi"/>
        </w:rPr>
        <w:id w:val="-573587230"/>
        <w:bibliography/>
      </w:sdtPr>
      <w:sdtEndPr/>
      <w:sdtContent>
        <w:p w14:paraId="3A955B55" w14:textId="77777777" w:rsidR="008C1C75" w:rsidRDefault="1AF0AC95" w:rsidP="00743775">
          <w:pPr>
            <w:pStyle w:val="SectionTitle"/>
            <w:jc w:val="left"/>
            <w:rPr>
              <w:lang w:val="en-GB" w:bidi="en-GB"/>
            </w:rPr>
          </w:pPr>
          <w:r w:rsidRPr="404D6040">
            <w:rPr>
              <w:lang w:val="en-GB" w:bidi="en-GB"/>
            </w:rPr>
            <w:t>References</w:t>
          </w:r>
          <w:bookmarkEnd w:id="39"/>
          <w:bookmarkEnd w:id="38"/>
          <w:bookmarkEnd w:id="37"/>
          <w:bookmarkEnd w:id="36"/>
        </w:p>
        <w:sdt>
          <w:sdtPr>
            <w:rPr>
              <w:rFonts w:asciiTheme="minorHAnsi" w:eastAsiaTheme="minorEastAsia" w:hAnsiTheme="minorHAnsi" w:cstheme="minorBidi"/>
              <w:b w:val="0"/>
              <w:bCs w:val="0"/>
            </w:rPr>
            <w:id w:val="277922310"/>
            <w:docPartObj>
              <w:docPartGallery w:val="Bibliographies"/>
              <w:docPartUnique/>
            </w:docPartObj>
          </w:sdtPr>
          <w:sdtEndPr/>
          <w:sdtContent>
            <w:p w14:paraId="53D2D43A" w14:textId="5BF7C15A" w:rsidR="00185013" w:rsidRDefault="00185013" w:rsidP="00185013">
              <w:pPr>
                <w:pStyle w:val="Heading1"/>
                <w:jc w:val="left"/>
              </w:pPr>
            </w:p>
            <w:sdt>
              <w:sdtPr>
                <w:id w:val="111145805"/>
                <w:bibliography/>
              </w:sdtPr>
              <w:sdtEndPr/>
              <w:sdtContent>
                <w:p w14:paraId="45DB7A36" w14:textId="70695BC2" w:rsidR="00CD28F3" w:rsidRDefault="00185013" w:rsidP="00CD28F3">
                  <w:pPr>
                    <w:pStyle w:val="Bibliography"/>
                    <w:numPr>
                      <w:ilvl w:val="0"/>
                      <w:numId w:val="40"/>
                    </w:numPr>
                    <w:rPr>
                      <w:noProof/>
                      <w:lang w:val="en-GB"/>
                    </w:rPr>
                  </w:pPr>
                  <w:r>
                    <w:fldChar w:fldCharType="begin"/>
                  </w:r>
                  <w:r>
                    <w:instrText xml:space="preserve"> BIBLIOGRAPHY </w:instrText>
                  </w:r>
                  <w:r>
                    <w:fldChar w:fldCharType="separate"/>
                  </w:r>
                  <w:r w:rsidR="00CD28F3">
                    <w:rPr>
                      <w:noProof/>
                      <w:lang w:val="en-GB"/>
                    </w:rPr>
                    <w:t xml:space="preserve">Food and Agricultural Organization of the United Nations. (2013). </w:t>
                  </w:r>
                  <w:r w:rsidR="00CD28F3">
                    <w:rPr>
                      <w:i/>
                      <w:iCs/>
                      <w:noProof/>
                      <w:lang w:val="en-GB"/>
                    </w:rPr>
                    <w:t>Food wastage: Key facts and figures.</w:t>
                  </w:r>
                  <w:r w:rsidR="00CD28F3">
                    <w:rPr>
                      <w:noProof/>
                      <w:lang w:val="en-GB"/>
                    </w:rPr>
                    <w:t xml:space="preserve"> Food and Agricultural Organization of the United Nations. Retrieved from https://www.fao.org/news/story/en/item/196402/icode/</w:t>
                  </w:r>
                </w:p>
                <w:p w14:paraId="0FEC402A" w14:textId="77777777" w:rsidR="00CD28F3" w:rsidRDefault="00CD28F3" w:rsidP="00CD28F3">
                  <w:pPr>
                    <w:pStyle w:val="Bibliography"/>
                    <w:numPr>
                      <w:ilvl w:val="0"/>
                      <w:numId w:val="40"/>
                    </w:numPr>
                    <w:rPr>
                      <w:noProof/>
                      <w:lang w:val="en-GB"/>
                    </w:rPr>
                  </w:pPr>
                  <w:r>
                    <w:rPr>
                      <w:noProof/>
                      <w:lang w:val="en-GB"/>
                    </w:rPr>
                    <w:t xml:space="preserve">Fujiwara, M., Moriya, K., Sasaki, W., Fujimoti, M., Arakawa, Y., &amp; Yasumoto, K. (2018). A Smart Fridge for Efficient Foodstuff Management with Weight Sensor and Voice Interface . </w:t>
                  </w:r>
                  <w:r>
                    <w:rPr>
                      <w:i/>
                      <w:iCs/>
                      <w:noProof/>
                      <w:lang w:val="en-GB"/>
                    </w:rPr>
                    <w:t>ICPP '18: Proceedings of the 47th International Conference on Parallel Processing Companion</w:t>
                  </w:r>
                  <w:r>
                    <w:rPr>
                      <w:noProof/>
                      <w:lang w:val="en-GB"/>
                    </w:rPr>
                    <w:t xml:space="preserve"> (pp. 1-7). New York, NY, United States: Association for Computing Machinery.</w:t>
                  </w:r>
                </w:p>
                <w:p w14:paraId="756636DD" w14:textId="77777777" w:rsidR="00CD28F3" w:rsidRDefault="00CD28F3" w:rsidP="00CD28F3">
                  <w:pPr>
                    <w:pStyle w:val="Bibliography"/>
                    <w:numPr>
                      <w:ilvl w:val="0"/>
                      <w:numId w:val="40"/>
                    </w:numPr>
                    <w:rPr>
                      <w:noProof/>
                      <w:lang w:val="en-GB"/>
                    </w:rPr>
                  </w:pPr>
                  <w:r>
                    <w:rPr>
                      <w:noProof/>
                      <w:lang w:val="en-GB"/>
                    </w:rPr>
                    <w:t xml:space="preserve">Nasir, H., Azir, W. W., Ali , F., Kadir, K., &amp; Khan, S. (2018). The Implementation of IoT Based Smart Refrigerator System. </w:t>
                  </w:r>
                  <w:r>
                    <w:rPr>
                      <w:i/>
                      <w:iCs/>
                      <w:noProof/>
                      <w:lang w:val="en-GB"/>
                    </w:rPr>
                    <w:t>2nd International Conference on Smart Sensors and Application (ICSSA)</w:t>
                  </w:r>
                  <w:r>
                    <w:rPr>
                      <w:noProof/>
                      <w:lang w:val="en-GB"/>
                    </w:rPr>
                    <w:t xml:space="preserve"> (pp. 48-52). IEEE Xplore.</w:t>
                  </w:r>
                </w:p>
                <w:p w14:paraId="6D53B18C" w14:textId="77777777" w:rsidR="00CD28F3" w:rsidRDefault="00CD28F3" w:rsidP="00CD28F3">
                  <w:pPr>
                    <w:pStyle w:val="Bibliography"/>
                    <w:numPr>
                      <w:ilvl w:val="0"/>
                      <w:numId w:val="40"/>
                    </w:numPr>
                    <w:rPr>
                      <w:noProof/>
                      <w:lang w:val="en-GB"/>
                    </w:rPr>
                  </w:pPr>
                  <w:r>
                    <w:rPr>
                      <w:noProof/>
                      <w:lang w:val="en-GB"/>
                    </w:rPr>
                    <w:t xml:space="preserve">Food Insight. (2019, September 17). </w:t>
                  </w:r>
                  <w:r>
                    <w:rPr>
                      <w:i/>
                      <w:iCs/>
                      <w:noProof/>
                      <w:lang w:val="en-GB"/>
                    </w:rPr>
                    <w:t>Consumer Behaviors &amp; Perceptions of Food Waste</w:t>
                  </w:r>
                  <w:r>
                    <w:rPr>
                      <w:noProof/>
                      <w:lang w:val="en-GB"/>
                    </w:rPr>
                    <w:t>. Retrieved from Food Insight: https://foodinsight.org/consumers-perception-food-waste/#:~:text=Food%20waste%20is%20less%20of%20a%20concern%20when%20eating%20out&amp;text=However%2C%20food%20waste%20doesn't,they%20never%20think%20about%20it.</w:t>
                  </w:r>
                </w:p>
                <w:p w14:paraId="3ECF2C0A" w14:textId="77777777" w:rsidR="00CD28F3" w:rsidRDefault="00CD28F3" w:rsidP="00CD28F3">
                  <w:pPr>
                    <w:pStyle w:val="Bibliography"/>
                    <w:numPr>
                      <w:ilvl w:val="0"/>
                      <w:numId w:val="40"/>
                    </w:numPr>
                    <w:rPr>
                      <w:noProof/>
                      <w:lang w:val="en-GB"/>
                    </w:rPr>
                  </w:pPr>
                  <w:r>
                    <w:rPr>
                      <w:noProof/>
                      <w:lang w:val="en-GB"/>
                    </w:rPr>
                    <w:t xml:space="preserve">Espino, M. R. (2021, August 18). </w:t>
                  </w:r>
                  <w:r>
                    <w:rPr>
                      <w:i/>
                      <w:iCs/>
                      <w:noProof/>
                      <w:lang w:val="en-GB"/>
                    </w:rPr>
                    <w:t>How IoT Will Be The Key To A More Personalized And Targeted Marketing</w:t>
                  </w:r>
                  <w:r>
                    <w:rPr>
                      <w:noProof/>
                      <w:lang w:val="en-GB"/>
                    </w:rPr>
                    <w:t>. Retrieved from Data Science Central: https://www.datasciencecentral.com/how-iot-will-be-the-key-to-a-more-personalized-and-targetted/</w:t>
                  </w:r>
                </w:p>
                <w:p w14:paraId="66EF23BD" w14:textId="19F6854C" w:rsidR="008C1C75" w:rsidRDefault="00185013" w:rsidP="005304C8">
                  <w:pPr>
                    <w:ind w:firstLine="0"/>
                  </w:pPr>
                  <w:r>
                    <w:rPr>
                      <w:b/>
                      <w:bCs/>
                      <w:noProof/>
                    </w:rPr>
                    <w:fldChar w:fldCharType="end"/>
                  </w:r>
                </w:p>
              </w:sdtContent>
            </w:sdt>
          </w:sdtContent>
        </w:sdt>
      </w:sdtContent>
    </w:sdt>
    <w:p w14:paraId="7F3B025E" w14:textId="052514D4" w:rsidR="008C1C75" w:rsidRDefault="006B6C3D" w:rsidP="00B754B2">
      <w:pPr>
        <w:pStyle w:val="SectionTitle"/>
        <w:jc w:val="left"/>
        <w:rPr>
          <w:lang w:val="en-GB" w:bidi="en-GB"/>
        </w:rPr>
      </w:pPr>
      <w:bookmarkStart w:id="40" w:name="_Toc101115962"/>
      <w:r>
        <w:rPr>
          <w:lang w:val="en-GB" w:bidi="en-GB"/>
        </w:rPr>
        <w:lastRenderedPageBreak/>
        <w:t>Appendix</w:t>
      </w:r>
      <w:bookmarkEnd w:id="40"/>
    </w:p>
    <w:p w14:paraId="2D8914E1" w14:textId="77777777" w:rsidR="00351733" w:rsidRDefault="007A4C29" w:rsidP="00351733">
      <w:pPr>
        <w:pStyle w:val="TableFigure"/>
        <w:keepNext/>
        <w:jc w:val="center"/>
      </w:pPr>
      <w:r>
        <w:rPr>
          <w:noProof/>
        </w:rPr>
        <w:drawing>
          <wp:inline distT="0" distB="0" distL="0" distR="0" wp14:anchorId="756FA8DE" wp14:editId="23976007">
            <wp:extent cx="4551281" cy="3194613"/>
            <wp:effectExtent l="0" t="0" r="0" b="6350"/>
            <wp:docPr id="6" name="Picture 6" descr="A bag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ag on a tabl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69" r="25601"/>
                    <a:stretch/>
                  </pic:blipFill>
                  <pic:spPr bwMode="auto">
                    <a:xfrm>
                      <a:off x="0" y="0"/>
                      <a:ext cx="4627556" cy="3248151"/>
                    </a:xfrm>
                    <a:prstGeom prst="rect">
                      <a:avLst/>
                    </a:prstGeom>
                    <a:ln>
                      <a:noFill/>
                    </a:ln>
                    <a:extLst>
                      <a:ext uri="{53640926-AAD7-44D8-BBD7-CCE9431645EC}">
                        <a14:shadowObscured xmlns:a14="http://schemas.microsoft.com/office/drawing/2010/main"/>
                      </a:ext>
                    </a:extLst>
                  </pic:spPr>
                </pic:pic>
              </a:graphicData>
            </a:graphic>
          </wp:inline>
        </w:drawing>
      </w:r>
    </w:p>
    <w:p w14:paraId="11389AA6" w14:textId="03A823D1" w:rsidR="00351733" w:rsidRDefault="00351733" w:rsidP="00351733">
      <w:pPr>
        <w:pStyle w:val="Caption"/>
        <w:jc w:val="center"/>
      </w:pPr>
      <w:bookmarkStart w:id="41" w:name="_Toc101115737"/>
      <w:r>
        <w:t xml:space="preserve">Figure </w:t>
      </w:r>
      <w:r>
        <w:fldChar w:fldCharType="begin"/>
      </w:r>
      <w:r>
        <w:instrText>SEQ Figure \* ARABIC</w:instrText>
      </w:r>
      <w:r>
        <w:fldChar w:fldCharType="separate"/>
      </w:r>
      <w:r w:rsidR="00BD1707">
        <w:rPr>
          <w:noProof/>
        </w:rPr>
        <w:t>5</w:t>
      </w:r>
      <w:r>
        <w:fldChar w:fldCharType="end"/>
      </w:r>
      <w:r>
        <w:t xml:space="preserve">: Physical setup of the Smart Fridge </w:t>
      </w:r>
      <w:r w:rsidR="00263A9B">
        <w:t>p</w:t>
      </w:r>
      <w:r>
        <w:t>rototype</w:t>
      </w:r>
      <w:bookmarkEnd w:id="41"/>
    </w:p>
    <w:p w14:paraId="4E97025B" w14:textId="77777777" w:rsidR="00351733" w:rsidRDefault="00351733" w:rsidP="00351733">
      <w:pPr>
        <w:pStyle w:val="Caption"/>
        <w:jc w:val="center"/>
      </w:pPr>
    </w:p>
    <w:p w14:paraId="26C9FD28" w14:textId="77777777" w:rsidR="00263A9B" w:rsidRDefault="0021187F" w:rsidP="00263A9B">
      <w:pPr>
        <w:pStyle w:val="Caption"/>
        <w:keepNext/>
        <w:jc w:val="center"/>
      </w:pPr>
      <w:r>
        <w:rPr>
          <w:noProof/>
        </w:rPr>
        <w:drawing>
          <wp:inline distT="0" distB="0" distL="0" distR="0" wp14:anchorId="3EFDC7EE" wp14:editId="5064D54D">
            <wp:extent cx="1937015" cy="3419435"/>
            <wp:effectExtent l="0" t="0" r="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rotWithShape="1">
                    <a:blip r:embed="rId17" cstate="print">
                      <a:extLst>
                        <a:ext uri="{28A0092B-C50C-407E-A947-70E740481C1C}">
                          <a14:useLocalDpi xmlns:a14="http://schemas.microsoft.com/office/drawing/2010/main" val="0"/>
                        </a:ext>
                      </a:extLst>
                    </a:blip>
                    <a:srcRect t="8792" b="9643"/>
                    <a:stretch/>
                  </pic:blipFill>
                  <pic:spPr bwMode="auto">
                    <a:xfrm>
                      <a:off x="0" y="0"/>
                      <a:ext cx="1946076" cy="3435431"/>
                    </a:xfrm>
                    <a:prstGeom prst="rect">
                      <a:avLst/>
                    </a:prstGeom>
                    <a:ln>
                      <a:noFill/>
                    </a:ln>
                    <a:extLst>
                      <a:ext uri="{53640926-AAD7-44D8-BBD7-CCE9431645EC}">
                        <a14:shadowObscured xmlns:a14="http://schemas.microsoft.com/office/drawing/2010/main"/>
                      </a:ext>
                    </a:extLst>
                  </pic:spPr>
                </pic:pic>
              </a:graphicData>
            </a:graphic>
          </wp:inline>
        </w:drawing>
      </w:r>
    </w:p>
    <w:p w14:paraId="4D741A65" w14:textId="441CB5D0" w:rsidR="00351733" w:rsidRDefault="00263A9B" w:rsidP="00263A9B">
      <w:pPr>
        <w:pStyle w:val="Caption"/>
        <w:jc w:val="center"/>
      </w:pPr>
      <w:bookmarkStart w:id="42" w:name="_Toc101115738"/>
      <w:r>
        <w:t xml:space="preserve">Figure </w:t>
      </w:r>
      <w:r>
        <w:fldChar w:fldCharType="begin"/>
      </w:r>
      <w:r>
        <w:instrText>SEQ Figure \* ARABIC</w:instrText>
      </w:r>
      <w:r>
        <w:fldChar w:fldCharType="separate"/>
      </w:r>
      <w:r w:rsidR="00BD1707">
        <w:rPr>
          <w:noProof/>
        </w:rPr>
        <w:t>6</w:t>
      </w:r>
      <w:r>
        <w:fldChar w:fldCharType="end"/>
      </w:r>
      <w:r>
        <w:t>: Internal setup of the Smart Fridge prototype</w:t>
      </w:r>
      <w:bookmarkEnd w:id="42"/>
    </w:p>
    <w:p w14:paraId="26484495" w14:textId="77777777" w:rsidR="009132B0" w:rsidRDefault="00DE46D8" w:rsidP="009132B0">
      <w:pPr>
        <w:pStyle w:val="Caption"/>
        <w:keepNext/>
        <w:jc w:val="center"/>
      </w:pPr>
      <w:r>
        <w:rPr>
          <w:noProof/>
        </w:rPr>
        <w:lastRenderedPageBreak/>
        <w:drawing>
          <wp:inline distT="0" distB="0" distL="0" distR="0" wp14:anchorId="71848B76" wp14:editId="58D6C2CB">
            <wp:extent cx="3712520" cy="3055716"/>
            <wp:effectExtent l="0" t="0" r="0" b="5080"/>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rotWithShape="1">
                    <a:blip r:embed="rId18">
                      <a:extLst>
                        <a:ext uri="{28A0092B-C50C-407E-A947-70E740481C1C}">
                          <a14:useLocalDpi xmlns:a14="http://schemas.microsoft.com/office/drawing/2010/main" val="0"/>
                        </a:ext>
                      </a:extLst>
                    </a:blip>
                    <a:srcRect b="16888"/>
                    <a:stretch/>
                  </pic:blipFill>
                  <pic:spPr bwMode="auto">
                    <a:xfrm>
                      <a:off x="0" y="0"/>
                      <a:ext cx="3742737" cy="3080587"/>
                    </a:xfrm>
                    <a:prstGeom prst="rect">
                      <a:avLst/>
                    </a:prstGeom>
                    <a:ln>
                      <a:noFill/>
                    </a:ln>
                    <a:extLst>
                      <a:ext uri="{53640926-AAD7-44D8-BBD7-CCE9431645EC}">
                        <a14:shadowObscured xmlns:a14="http://schemas.microsoft.com/office/drawing/2010/main"/>
                      </a:ext>
                    </a:extLst>
                  </pic:spPr>
                </pic:pic>
              </a:graphicData>
            </a:graphic>
          </wp:inline>
        </w:drawing>
      </w:r>
    </w:p>
    <w:p w14:paraId="5171619A" w14:textId="5CC38377" w:rsidR="00266727" w:rsidRDefault="009132B0" w:rsidP="009132B0">
      <w:pPr>
        <w:pStyle w:val="Caption"/>
        <w:jc w:val="center"/>
      </w:pPr>
      <w:bookmarkStart w:id="43" w:name="_Toc101115739"/>
      <w:r>
        <w:t xml:space="preserve">Figure </w:t>
      </w:r>
      <w:r>
        <w:fldChar w:fldCharType="begin"/>
      </w:r>
      <w:r>
        <w:instrText>SEQ Figure \* ARABIC</w:instrText>
      </w:r>
      <w:r>
        <w:fldChar w:fldCharType="separate"/>
      </w:r>
      <w:r w:rsidR="00BD1707">
        <w:rPr>
          <w:noProof/>
        </w:rPr>
        <w:t>7</w:t>
      </w:r>
      <w:r>
        <w:fldChar w:fldCharType="end"/>
      </w:r>
      <w:r>
        <w:t>: Local output of the device</w:t>
      </w:r>
      <w:bookmarkEnd w:id="43"/>
    </w:p>
    <w:p w14:paraId="5A355723" w14:textId="77777777" w:rsidR="009132B0" w:rsidRDefault="00266727" w:rsidP="009132B0">
      <w:pPr>
        <w:keepNext/>
        <w:jc w:val="center"/>
      </w:pPr>
      <w:r>
        <w:rPr>
          <w:noProof/>
        </w:rPr>
        <w:drawing>
          <wp:inline distT="0" distB="0" distL="0" distR="0" wp14:anchorId="20C3D6FF" wp14:editId="402F58C9">
            <wp:extent cx="5943600" cy="299910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2D44982" w14:textId="0AF0A6C9" w:rsidR="00266727" w:rsidRPr="00266727" w:rsidRDefault="009132B0" w:rsidP="009132B0">
      <w:pPr>
        <w:pStyle w:val="Caption"/>
        <w:jc w:val="center"/>
      </w:pPr>
      <w:bookmarkStart w:id="44" w:name="_Toc101115740"/>
      <w:r>
        <w:t xml:space="preserve">Figure </w:t>
      </w:r>
      <w:r>
        <w:fldChar w:fldCharType="begin"/>
      </w:r>
      <w:r>
        <w:instrText>SEQ Figure \* ARABIC</w:instrText>
      </w:r>
      <w:r>
        <w:fldChar w:fldCharType="separate"/>
      </w:r>
      <w:r w:rsidR="00BD1707">
        <w:rPr>
          <w:noProof/>
        </w:rPr>
        <w:t>8</w:t>
      </w:r>
      <w:r>
        <w:fldChar w:fldCharType="end"/>
      </w:r>
      <w:r>
        <w:t>: Output on real-time database</w:t>
      </w:r>
      <w:bookmarkEnd w:id="44"/>
    </w:p>
    <w:p w14:paraId="759EFC9E" w14:textId="77777777" w:rsidR="009132B0" w:rsidRDefault="00DE46D8" w:rsidP="009132B0">
      <w:pPr>
        <w:pStyle w:val="Caption"/>
        <w:keepNext/>
        <w:jc w:val="center"/>
      </w:pPr>
      <w:r>
        <w:rPr>
          <w:noProof/>
        </w:rPr>
        <w:lastRenderedPageBreak/>
        <w:drawing>
          <wp:inline distT="0" distB="0" distL="0" distR="0" wp14:anchorId="7E7E4B46" wp14:editId="0C42A88C">
            <wp:extent cx="2349500" cy="36703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49500" cy="3670300"/>
                    </a:xfrm>
                    <a:prstGeom prst="rect">
                      <a:avLst/>
                    </a:prstGeom>
                  </pic:spPr>
                </pic:pic>
              </a:graphicData>
            </a:graphic>
          </wp:inline>
        </w:drawing>
      </w:r>
      <w:r>
        <w:rPr>
          <w:noProof/>
        </w:rPr>
        <w:drawing>
          <wp:inline distT="0" distB="0" distL="0" distR="0" wp14:anchorId="39378AA9" wp14:editId="00094087">
            <wp:extent cx="2387600" cy="3644900"/>
            <wp:effectExtent l="0" t="0" r="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87600" cy="3644900"/>
                    </a:xfrm>
                    <a:prstGeom prst="rect">
                      <a:avLst/>
                    </a:prstGeom>
                  </pic:spPr>
                </pic:pic>
              </a:graphicData>
            </a:graphic>
          </wp:inline>
        </w:drawing>
      </w:r>
    </w:p>
    <w:p w14:paraId="58931037" w14:textId="249E83A2" w:rsidR="008C1C75" w:rsidRDefault="009132B0" w:rsidP="009132B0">
      <w:pPr>
        <w:pStyle w:val="Caption"/>
        <w:jc w:val="center"/>
      </w:pPr>
      <w:bookmarkStart w:id="45" w:name="_Toc101115741"/>
      <w:r>
        <w:t xml:space="preserve">Figure </w:t>
      </w:r>
      <w:r>
        <w:fldChar w:fldCharType="begin"/>
      </w:r>
      <w:r>
        <w:instrText>SEQ Figure \* ARABIC</w:instrText>
      </w:r>
      <w:r>
        <w:fldChar w:fldCharType="separate"/>
      </w:r>
      <w:r w:rsidR="00BD1707">
        <w:rPr>
          <w:noProof/>
        </w:rPr>
        <w:t>9</w:t>
      </w:r>
      <w:r>
        <w:fldChar w:fldCharType="end"/>
      </w:r>
      <w:r>
        <w:t>: Output on the Android application and notification from application</w:t>
      </w:r>
      <w:bookmarkEnd w:id="45"/>
    </w:p>
    <w:sectPr w:rsidR="008C1C75" w:rsidSect="007832A4">
      <w:footerReference w:type="even" r:id="rId22"/>
      <w:footerReference w:type="default" r:id="rId23"/>
      <w:footerReference w:type="first" r:id="rId24"/>
      <w:footnotePr>
        <w:pos w:val="beneathText"/>
      </w:footnotePr>
      <w:pgSz w:w="12240" w:h="15840"/>
      <w:pgMar w:top="1440" w:right="1440" w:bottom="1440" w:left="1440" w:header="720" w:footer="720" w:gutter="0"/>
      <w:pgNumType w:start="1"/>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E0DCC" w14:textId="77777777" w:rsidR="00F65022" w:rsidRDefault="00F65022">
      <w:pPr>
        <w:spacing w:line="240" w:lineRule="auto"/>
      </w:pPr>
      <w:r>
        <w:separator/>
      </w:r>
    </w:p>
  </w:endnote>
  <w:endnote w:type="continuationSeparator" w:id="0">
    <w:p w14:paraId="46A8AF4D" w14:textId="77777777" w:rsidR="00F65022" w:rsidRDefault="00F65022">
      <w:pPr>
        <w:spacing w:line="240" w:lineRule="auto"/>
      </w:pPr>
      <w:r>
        <w:continuationSeparator/>
      </w:r>
    </w:p>
  </w:endnote>
  <w:endnote w:type="continuationNotice" w:id="1">
    <w:p w14:paraId="28F65D5D" w14:textId="77777777" w:rsidR="00F65022" w:rsidRDefault="00F650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66FB1" w14:textId="1B8F53A6" w:rsidR="00DD1DD2" w:rsidRDefault="00DD1DD2" w:rsidP="008665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750DEDF" w14:textId="69035235" w:rsidR="00DD1DD2" w:rsidRDefault="00DD1DD2" w:rsidP="00DD1DD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34E3A8B9" w14:textId="6D543056" w:rsidR="00DD1DD2" w:rsidRDefault="00DD1DD2" w:rsidP="00DD1DD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4752B2CD" w14:textId="77777777" w:rsidR="00DD1DD2" w:rsidRDefault="00DD1DD2" w:rsidP="00DD1D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4304950"/>
      <w:docPartObj>
        <w:docPartGallery w:val="Page Numbers (Bottom of Page)"/>
        <w:docPartUnique/>
      </w:docPartObj>
    </w:sdtPr>
    <w:sdtEndPr>
      <w:rPr>
        <w:rStyle w:val="PageNumber"/>
      </w:rPr>
    </w:sdtEndPr>
    <w:sdtContent>
      <w:p w14:paraId="7A36DF43" w14:textId="6D1F1E9B" w:rsidR="00DD1DD2" w:rsidRDefault="00DD1DD2" w:rsidP="008665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17372" w14:textId="77777777" w:rsidR="00DD1DD2" w:rsidRDefault="00DD1DD2" w:rsidP="00DD1DD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59FD6" w14:textId="77777777" w:rsidR="00DD1DD2" w:rsidRDefault="00DD1DD2" w:rsidP="00DD1D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FB73" w14:textId="77777777" w:rsidR="00F65022" w:rsidRDefault="00F65022">
      <w:pPr>
        <w:spacing w:line="240" w:lineRule="auto"/>
      </w:pPr>
      <w:r>
        <w:separator/>
      </w:r>
    </w:p>
  </w:footnote>
  <w:footnote w:type="continuationSeparator" w:id="0">
    <w:p w14:paraId="3FCFB7EA" w14:textId="77777777" w:rsidR="00F65022" w:rsidRDefault="00F65022">
      <w:pPr>
        <w:spacing w:line="240" w:lineRule="auto"/>
      </w:pPr>
      <w:r>
        <w:continuationSeparator/>
      </w:r>
    </w:p>
  </w:footnote>
  <w:footnote w:type="continuationNotice" w:id="1">
    <w:p w14:paraId="1557E972" w14:textId="77777777" w:rsidR="00F65022" w:rsidRDefault="00F65022">
      <w:pPr>
        <w:spacing w:line="240" w:lineRule="auto"/>
      </w:pPr>
    </w:p>
  </w:footnote>
</w:footnotes>
</file>

<file path=word/intelligence.xml><?xml version="1.0" encoding="utf-8"?>
<int:Intelligence xmlns:int="http://schemas.microsoft.com/office/intelligence/2019/intelligence">
  <int:IntelligenceSettings/>
  <int:Manifest>
    <int:WordHash hashCode="IzmP4zbxAcnR2m" id="TYX8LYq8"/>
    <int:WordHash hashCode="YucXj7jT7iiVqU" id="QVSJsgHY"/>
    <int:WordHash hashCode="E6wZlOUKmZKRza" id="QXDTIl0p"/>
    <int:WordHash hashCode="WeYGHobPro4Ep9" id="kkNksgam"/>
  </int:Manifest>
  <int:Observations>
    <int:Content id="TYX8LYq8">
      <int:Rejection type="LegacyProofing"/>
    </int:Content>
    <int:Content id="QVSJsgHY">
      <int:Rejection type="LegacyProofing"/>
    </int:Content>
    <int:Content id="QXDTIl0p">
      <int:Rejection type="LegacyProofing"/>
    </int:Content>
    <int:Content id="kkNksga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7768CD"/>
    <w:multiLevelType w:val="hybridMultilevel"/>
    <w:tmpl w:val="FFFFFFFF"/>
    <w:lvl w:ilvl="0" w:tplc="7E087270">
      <w:start w:val="1"/>
      <w:numFmt w:val="decimal"/>
      <w:lvlText w:val="%1."/>
      <w:lvlJc w:val="left"/>
      <w:pPr>
        <w:ind w:left="720" w:hanging="360"/>
      </w:pPr>
    </w:lvl>
    <w:lvl w:ilvl="1" w:tplc="ABB4A804">
      <w:start w:val="1"/>
      <w:numFmt w:val="lowerLetter"/>
      <w:lvlText w:val="%2."/>
      <w:lvlJc w:val="left"/>
      <w:pPr>
        <w:ind w:left="1440" w:hanging="360"/>
      </w:pPr>
    </w:lvl>
    <w:lvl w:ilvl="2" w:tplc="0D30284A">
      <w:start w:val="1"/>
      <w:numFmt w:val="lowerRoman"/>
      <w:lvlText w:val="%3."/>
      <w:lvlJc w:val="right"/>
      <w:pPr>
        <w:ind w:left="2160" w:hanging="180"/>
      </w:pPr>
    </w:lvl>
    <w:lvl w:ilvl="3" w:tplc="F9DAB3F8">
      <w:start w:val="1"/>
      <w:numFmt w:val="decimal"/>
      <w:lvlText w:val="%4."/>
      <w:lvlJc w:val="left"/>
      <w:pPr>
        <w:ind w:left="2880" w:hanging="360"/>
      </w:pPr>
    </w:lvl>
    <w:lvl w:ilvl="4" w:tplc="C9AC551A">
      <w:start w:val="1"/>
      <w:numFmt w:val="lowerLetter"/>
      <w:lvlText w:val="%5."/>
      <w:lvlJc w:val="left"/>
      <w:pPr>
        <w:ind w:left="3600" w:hanging="360"/>
      </w:pPr>
    </w:lvl>
    <w:lvl w:ilvl="5" w:tplc="4E1ABF46">
      <w:start w:val="1"/>
      <w:numFmt w:val="lowerRoman"/>
      <w:lvlText w:val="%6."/>
      <w:lvlJc w:val="right"/>
      <w:pPr>
        <w:ind w:left="4320" w:hanging="180"/>
      </w:pPr>
    </w:lvl>
    <w:lvl w:ilvl="6" w:tplc="85B4D1C6">
      <w:start w:val="1"/>
      <w:numFmt w:val="decimal"/>
      <w:lvlText w:val="%7."/>
      <w:lvlJc w:val="left"/>
      <w:pPr>
        <w:ind w:left="5040" w:hanging="360"/>
      </w:pPr>
    </w:lvl>
    <w:lvl w:ilvl="7" w:tplc="11DA3312">
      <w:start w:val="1"/>
      <w:numFmt w:val="lowerLetter"/>
      <w:lvlText w:val="%8."/>
      <w:lvlJc w:val="left"/>
      <w:pPr>
        <w:ind w:left="5760" w:hanging="360"/>
      </w:pPr>
    </w:lvl>
    <w:lvl w:ilvl="8" w:tplc="C3D8AB86">
      <w:start w:val="1"/>
      <w:numFmt w:val="lowerRoman"/>
      <w:lvlText w:val="%9."/>
      <w:lvlJc w:val="right"/>
      <w:pPr>
        <w:ind w:left="6480" w:hanging="180"/>
      </w:pPr>
    </w:lvl>
  </w:abstractNum>
  <w:abstractNum w:abstractNumId="11" w15:restartNumberingAfterBreak="0">
    <w:nsid w:val="019153D1"/>
    <w:multiLevelType w:val="multilevel"/>
    <w:tmpl w:val="653297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1DC7ACC"/>
    <w:multiLevelType w:val="multilevel"/>
    <w:tmpl w:val="7CFEB4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B75370B"/>
    <w:multiLevelType w:val="multilevel"/>
    <w:tmpl w:val="85CA2EC6"/>
    <w:lvl w:ilvl="0">
      <w:start w:val="1"/>
      <w:numFmt w:val="decimal"/>
      <w:lvlText w:val="%1."/>
      <w:lvlJc w:val="left"/>
      <w:pPr>
        <w:ind w:left="420" w:hanging="360"/>
      </w:pPr>
      <w:rPr>
        <w:rFonts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14" w15:restartNumberingAfterBreak="0">
    <w:nsid w:val="0E7D7D0D"/>
    <w:multiLevelType w:val="multilevel"/>
    <w:tmpl w:val="6F1866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487328E"/>
    <w:multiLevelType w:val="hybridMultilevel"/>
    <w:tmpl w:val="46B86DA0"/>
    <w:lvl w:ilvl="0" w:tplc="35C06F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49A16AA"/>
    <w:multiLevelType w:val="hybridMultilevel"/>
    <w:tmpl w:val="D862E5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F653C1"/>
    <w:multiLevelType w:val="multilevel"/>
    <w:tmpl w:val="653297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05213F9"/>
    <w:multiLevelType w:val="hybridMultilevel"/>
    <w:tmpl w:val="C8145F42"/>
    <w:lvl w:ilvl="0" w:tplc="E3F276EA">
      <w:start w:val="1"/>
      <w:numFmt w:val="decimal"/>
      <w:lvlText w:val="%1."/>
      <w:lvlJc w:val="left"/>
      <w:pPr>
        <w:ind w:left="720" w:hanging="360"/>
      </w:pPr>
    </w:lvl>
    <w:lvl w:ilvl="1" w:tplc="8C74DA38">
      <w:start w:val="1"/>
      <w:numFmt w:val="lowerLetter"/>
      <w:lvlText w:val="%2."/>
      <w:lvlJc w:val="left"/>
      <w:pPr>
        <w:ind w:left="1440" w:hanging="360"/>
      </w:pPr>
    </w:lvl>
    <w:lvl w:ilvl="2" w:tplc="0DDE4E8A">
      <w:start w:val="1"/>
      <w:numFmt w:val="lowerRoman"/>
      <w:lvlText w:val="%3."/>
      <w:lvlJc w:val="right"/>
      <w:pPr>
        <w:ind w:left="2160" w:hanging="180"/>
      </w:pPr>
    </w:lvl>
    <w:lvl w:ilvl="3" w:tplc="9C18D8AC">
      <w:start w:val="1"/>
      <w:numFmt w:val="decimal"/>
      <w:lvlText w:val="%4."/>
      <w:lvlJc w:val="left"/>
      <w:pPr>
        <w:ind w:left="2880" w:hanging="360"/>
      </w:pPr>
    </w:lvl>
    <w:lvl w:ilvl="4" w:tplc="EC32E66E">
      <w:start w:val="1"/>
      <w:numFmt w:val="lowerLetter"/>
      <w:lvlText w:val="%5."/>
      <w:lvlJc w:val="left"/>
      <w:pPr>
        <w:ind w:left="3600" w:hanging="360"/>
      </w:pPr>
    </w:lvl>
    <w:lvl w:ilvl="5" w:tplc="BA2E2E38">
      <w:start w:val="1"/>
      <w:numFmt w:val="lowerRoman"/>
      <w:lvlText w:val="%6."/>
      <w:lvlJc w:val="right"/>
      <w:pPr>
        <w:ind w:left="4320" w:hanging="180"/>
      </w:pPr>
    </w:lvl>
    <w:lvl w:ilvl="6" w:tplc="83CA3E52">
      <w:start w:val="1"/>
      <w:numFmt w:val="decimal"/>
      <w:lvlText w:val="%7."/>
      <w:lvlJc w:val="left"/>
      <w:pPr>
        <w:ind w:left="5040" w:hanging="360"/>
      </w:pPr>
    </w:lvl>
    <w:lvl w:ilvl="7" w:tplc="2D0EC890">
      <w:start w:val="1"/>
      <w:numFmt w:val="lowerLetter"/>
      <w:lvlText w:val="%8."/>
      <w:lvlJc w:val="left"/>
      <w:pPr>
        <w:ind w:left="5760" w:hanging="360"/>
      </w:pPr>
    </w:lvl>
    <w:lvl w:ilvl="8" w:tplc="D9960D2C">
      <w:start w:val="1"/>
      <w:numFmt w:val="lowerRoman"/>
      <w:lvlText w:val="%9."/>
      <w:lvlJc w:val="right"/>
      <w:pPr>
        <w:ind w:left="6480" w:hanging="180"/>
      </w:pPr>
    </w:lvl>
  </w:abstractNum>
  <w:abstractNum w:abstractNumId="19" w15:restartNumberingAfterBreak="0">
    <w:nsid w:val="215F04AB"/>
    <w:multiLevelType w:val="hybridMultilevel"/>
    <w:tmpl w:val="ACE0A098"/>
    <w:lvl w:ilvl="0" w:tplc="8BA6CE62">
      <w:start w:val="1"/>
      <w:numFmt w:val="decimal"/>
      <w:lvlText w:val="%1)"/>
      <w:lvlJc w:val="left"/>
      <w:pPr>
        <w:ind w:left="720" w:hanging="360"/>
      </w:pPr>
    </w:lvl>
    <w:lvl w:ilvl="1" w:tplc="17C8A530">
      <w:start w:val="1"/>
      <w:numFmt w:val="lowerLetter"/>
      <w:lvlText w:val="%2."/>
      <w:lvlJc w:val="left"/>
      <w:pPr>
        <w:ind w:left="1440" w:hanging="360"/>
      </w:pPr>
    </w:lvl>
    <w:lvl w:ilvl="2" w:tplc="CEAC3164">
      <w:start w:val="1"/>
      <w:numFmt w:val="lowerRoman"/>
      <w:lvlText w:val="%3."/>
      <w:lvlJc w:val="right"/>
      <w:pPr>
        <w:ind w:left="2160" w:hanging="180"/>
      </w:pPr>
    </w:lvl>
    <w:lvl w:ilvl="3" w:tplc="2BEC6560">
      <w:start w:val="1"/>
      <w:numFmt w:val="decimal"/>
      <w:lvlText w:val="%4."/>
      <w:lvlJc w:val="left"/>
      <w:pPr>
        <w:ind w:left="2880" w:hanging="360"/>
      </w:pPr>
    </w:lvl>
    <w:lvl w:ilvl="4" w:tplc="74C067BA">
      <w:start w:val="1"/>
      <w:numFmt w:val="lowerLetter"/>
      <w:lvlText w:val="%5."/>
      <w:lvlJc w:val="left"/>
      <w:pPr>
        <w:ind w:left="3600" w:hanging="360"/>
      </w:pPr>
    </w:lvl>
    <w:lvl w:ilvl="5" w:tplc="AA9A59BC">
      <w:start w:val="1"/>
      <w:numFmt w:val="lowerRoman"/>
      <w:lvlText w:val="%6."/>
      <w:lvlJc w:val="right"/>
      <w:pPr>
        <w:ind w:left="4320" w:hanging="180"/>
      </w:pPr>
    </w:lvl>
    <w:lvl w:ilvl="6" w:tplc="E36088E2">
      <w:start w:val="1"/>
      <w:numFmt w:val="decimal"/>
      <w:lvlText w:val="%7."/>
      <w:lvlJc w:val="left"/>
      <w:pPr>
        <w:ind w:left="5040" w:hanging="360"/>
      </w:pPr>
    </w:lvl>
    <w:lvl w:ilvl="7" w:tplc="D3AE47E6">
      <w:start w:val="1"/>
      <w:numFmt w:val="lowerLetter"/>
      <w:lvlText w:val="%8."/>
      <w:lvlJc w:val="left"/>
      <w:pPr>
        <w:ind w:left="5760" w:hanging="360"/>
      </w:pPr>
    </w:lvl>
    <w:lvl w:ilvl="8" w:tplc="D2A2402E">
      <w:start w:val="1"/>
      <w:numFmt w:val="lowerRoman"/>
      <w:lvlText w:val="%9."/>
      <w:lvlJc w:val="right"/>
      <w:pPr>
        <w:ind w:left="6480" w:hanging="180"/>
      </w:pPr>
    </w:lvl>
  </w:abstractNum>
  <w:abstractNum w:abstractNumId="20" w15:restartNumberingAfterBreak="0">
    <w:nsid w:val="22066CFD"/>
    <w:multiLevelType w:val="hybridMultilevel"/>
    <w:tmpl w:val="A4B08BDC"/>
    <w:lvl w:ilvl="0" w:tplc="6608AA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3454F78"/>
    <w:multiLevelType w:val="hybridMultilevel"/>
    <w:tmpl w:val="0A1E699E"/>
    <w:lvl w:ilvl="0" w:tplc="59741CCC">
      <w:start w:val="1"/>
      <w:numFmt w:val="decimal"/>
      <w:lvlText w:val="%1."/>
      <w:lvlJc w:val="left"/>
      <w:pPr>
        <w:ind w:left="720" w:hanging="360"/>
      </w:pPr>
    </w:lvl>
    <w:lvl w:ilvl="1" w:tplc="300479C8">
      <w:start w:val="1"/>
      <w:numFmt w:val="lowerLetter"/>
      <w:lvlText w:val="%2."/>
      <w:lvlJc w:val="left"/>
      <w:pPr>
        <w:ind w:left="1440" w:hanging="360"/>
      </w:pPr>
    </w:lvl>
    <w:lvl w:ilvl="2" w:tplc="4EA0E0C6">
      <w:start w:val="1"/>
      <w:numFmt w:val="lowerRoman"/>
      <w:lvlText w:val="%3."/>
      <w:lvlJc w:val="right"/>
      <w:pPr>
        <w:ind w:left="2160" w:hanging="180"/>
      </w:pPr>
    </w:lvl>
    <w:lvl w:ilvl="3" w:tplc="B824B02E">
      <w:start w:val="1"/>
      <w:numFmt w:val="decimal"/>
      <w:lvlText w:val="%4."/>
      <w:lvlJc w:val="left"/>
      <w:pPr>
        <w:ind w:left="2880" w:hanging="360"/>
      </w:pPr>
    </w:lvl>
    <w:lvl w:ilvl="4" w:tplc="4F5E5F14">
      <w:start w:val="1"/>
      <w:numFmt w:val="lowerLetter"/>
      <w:lvlText w:val="%5."/>
      <w:lvlJc w:val="left"/>
      <w:pPr>
        <w:ind w:left="3600" w:hanging="360"/>
      </w:pPr>
    </w:lvl>
    <w:lvl w:ilvl="5" w:tplc="1634475C">
      <w:start w:val="1"/>
      <w:numFmt w:val="lowerRoman"/>
      <w:lvlText w:val="%6."/>
      <w:lvlJc w:val="right"/>
      <w:pPr>
        <w:ind w:left="4320" w:hanging="180"/>
      </w:pPr>
    </w:lvl>
    <w:lvl w:ilvl="6" w:tplc="250E07AA">
      <w:start w:val="1"/>
      <w:numFmt w:val="decimal"/>
      <w:lvlText w:val="%7."/>
      <w:lvlJc w:val="left"/>
      <w:pPr>
        <w:ind w:left="5040" w:hanging="360"/>
      </w:pPr>
    </w:lvl>
    <w:lvl w:ilvl="7" w:tplc="3E6870B6">
      <w:start w:val="1"/>
      <w:numFmt w:val="lowerLetter"/>
      <w:lvlText w:val="%8."/>
      <w:lvlJc w:val="left"/>
      <w:pPr>
        <w:ind w:left="5760" w:hanging="360"/>
      </w:pPr>
    </w:lvl>
    <w:lvl w:ilvl="8" w:tplc="74846B9E">
      <w:start w:val="1"/>
      <w:numFmt w:val="lowerRoman"/>
      <w:lvlText w:val="%9."/>
      <w:lvlJc w:val="right"/>
      <w:pPr>
        <w:ind w:left="6480" w:hanging="180"/>
      </w:pPr>
    </w:lvl>
  </w:abstractNum>
  <w:abstractNum w:abstractNumId="22" w15:restartNumberingAfterBreak="0">
    <w:nsid w:val="27C148A4"/>
    <w:multiLevelType w:val="hybridMultilevel"/>
    <w:tmpl w:val="A75888DE"/>
    <w:lvl w:ilvl="0" w:tplc="0809000F">
      <w:start w:val="1"/>
      <w:numFmt w:val="decimal"/>
      <w:lvlText w:val="%1."/>
      <w:lvlJc w:val="left"/>
      <w:pPr>
        <w:ind w:left="1080" w:hanging="360"/>
      </w:pPr>
    </w:lvl>
    <w:lvl w:ilvl="1" w:tplc="0BC24E8A">
      <w:start w:val="1"/>
      <w:numFmt w:val="lowerLetter"/>
      <w:lvlText w:val="%2."/>
      <w:lvlJc w:val="left"/>
      <w:pPr>
        <w:ind w:left="1800" w:hanging="360"/>
      </w:pPr>
    </w:lvl>
    <w:lvl w:ilvl="2" w:tplc="92BE2CF6">
      <w:start w:val="1"/>
      <w:numFmt w:val="lowerRoman"/>
      <w:lvlText w:val="%3."/>
      <w:lvlJc w:val="right"/>
      <w:pPr>
        <w:ind w:left="2520" w:hanging="180"/>
      </w:pPr>
    </w:lvl>
    <w:lvl w:ilvl="3" w:tplc="3C0C0A1A">
      <w:start w:val="1"/>
      <w:numFmt w:val="decimal"/>
      <w:lvlText w:val="%4."/>
      <w:lvlJc w:val="left"/>
      <w:pPr>
        <w:ind w:left="3240" w:hanging="360"/>
      </w:pPr>
    </w:lvl>
    <w:lvl w:ilvl="4" w:tplc="000E5846">
      <w:start w:val="1"/>
      <w:numFmt w:val="lowerLetter"/>
      <w:lvlText w:val="%5."/>
      <w:lvlJc w:val="left"/>
      <w:pPr>
        <w:ind w:left="3960" w:hanging="360"/>
      </w:pPr>
    </w:lvl>
    <w:lvl w:ilvl="5" w:tplc="EF70583E">
      <w:start w:val="1"/>
      <w:numFmt w:val="lowerRoman"/>
      <w:lvlText w:val="%6."/>
      <w:lvlJc w:val="right"/>
      <w:pPr>
        <w:ind w:left="4680" w:hanging="180"/>
      </w:pPr>
    </w:lvl>
    <w:lvl w:ilvl="6" w:tplc="BED48008">
      <w:start w:val="1"/>
      <w:numFmt w:val="decimal"/>
      <w:lvlText w:val="%7."/>
      <w:lvlJc w:val="left"/>
      <w:pPr>
        <w:ind w:left="5400" w:hanging="360"/>
      </w:pPr>
    </w:lvl>
    <w:lvl w:ilvl="7" w:tplc="5950A832">
      <w:start w:val="1"/>
      <w:numFmt w:val="lowerLetter"/>
      <w:lvlText w:val="%8."/>
      <w:lvlJc w:val="left"/>
      <w:pPr>
        <w:ind w:left="6120" w:hanging="360"/>
      </w:pPr>
    </w:lvl>
    <w:lvl w:ilvl="8" w:tplc="05E2F874">
      <w:start w:val="1"/>
      <w:numFmt w:val="lowerRoman"/>
      <w:lvlText w:val="%9."/>
      <w:lvlJc w:val="right"/>
      <w:pPr>
        <w:ind w:left="6840" w:hanging="180"/>
      </w:pPr>
    </w:lvl>
  </w:abstractNum>
  <w:abstractNum w:abstractNumId="23" w15:restartNumberingAfterBreak="0">
    <w:nsid w:val="292705E1"/>
    <w:multiLevelType w:val="multilevel"/>
    <w:tmpl w:val="587AD3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227636"/>
    <w:multiLevelType w:val="multilevel"/>
    <w:tmpl w:val="7CFEB4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D6668B3"/>
    <w:multiLevelType w:val="hybridMultilevel"/>
    <w:tmpl w:val="CF78C632"/>
    <w:lvl w:ilvl="0" w:tplc="FDB4A90C">
      <w:start w:val="1"/>
      <w:numFmt w:val="decimal"/>
      <w:lvlText w:val="%1."/>
      <w:lvlJc w:val="left"/>
      <w:pPr>
        <w:ind w:left="720" w:hanging="360"/>
      </w:pPr>
    </w:lvl>
    <w:lvl w:ilvl="1" w:tplc="9C26D414">
      <w:start w:val="1"/>
      <w:numFmt w:val="lowerLetter"/>
      <w:lvlText w:val="%2."/>
      <w:lvlJc w:val="left"/>
      <w:pPr>
        <w:ind w:left="1440" w:hanging="360"/>
      </w:pPr>
    </w:lvl>
    <w:lvl w:ilvl="2" w:tplc="8A70744C">
      <w:start w:val="1"/>
      <w:numFmt w:val="lowerRoman"/>
      <w:lvlText w:val="%3."/>
      <w:lvlJc w:val="right"/>
      <w:pPr>
        <w:ind w:left="2160" w:hanging="180"/>
      </w:pPr>
    </w:lvl>
    <w:lvl w:ilvl="3" w:tplc="FD729F28">
      <w:start w:val="1"/>
      <w:numFmt w:val="decimal"/>
      <w:lvlText w:val="%4."/>
      <w:lvlJc w:val="left"/>
      <w:pPr>
        <w:ind w:left="2880" w:hanging="360"/>
      </w:pPr>
    </w:lvl>
    <w:lvl w:ilvl="4" w:tplc="47BA351A">
      <w:start w:val="1"/>
      <w:numFmt w:val="lowerLetter"/>
      <w:lvlText w:val="%5."/>
      <w:lvlJc w:val="left"/>
      <w:pPr>
        <w:ind w:left="3600" w:hanging="360"/>
      </w:pPr>
    </w:lvl>
    <w:lvl w:ilvl="5" w:tplc="9AA655D8">
      <w:start w:val="1"/>
      <w:numFmt w:val="lowerRoman"/>
      <w:lvlText w:val="%6."/>
      <w:lvlJc w:val="right"/>
      <w:pPr>
        <w:ind w:left="4320" w:hanging="180"/>
      </w:pPr>
    </w:lvl>
    <w:lvl w:ilvl="6" w:tplc="AA0CFD5C">
      <w:start w:val="1"/>
      <w:numFmt w:val="decimal"/>
      <w:lvlText w:val="%7."/>
      <w:lvlJc w:val="left"/>
      <w:pPr>
        <w:ind w:left="5040" w:hanging="360"/>
      </w:pPr>
    </w:lvl>
    <w:lvl w:ilvl="7" w:tplc="4DF65BA4">
      <w:start w:val="1"/>
      <w:numFmt w:val="lowerLetter"/>
      <w:lvlText w:val="%8."/>
      <w:lvlJc w:val="left"/>
      <w:pPr>
        <w:ind w:left="5760" w:hanging="360"/>
      </w:pPr>
    </w:lvl>
    <w:lvl w:ilvl="8" w:tplc="12E6764C">
      <w:start w:val="1"/>
      <w:numFmt w:val="lowerRoman"/>
      <w:lvlText w:val="%9."/>
      <w:lvlJc w:val="right"/>
      <w:pPr>
        <w:ind w:left="6480" w:hanging="180"/>
      </w:pPr>
    </w:lvl>
  </w:abstractNum>
  <w:abstractNum w:abstractNumId="26" w15:restartNumberingAfterBreak="0">
    <w:nsid w:val="2FD25AA7"/>
    <w:multiLevelType w:val="hybridMultilevel"/>
    <w:tmpl w:val="635E9A8C"/>
    <w:lvl w:ilvl="0" w:tplc="324008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C50372"/>
    <w:multiLevelType w:val="hybridMultilevel"/>
    <w:tmpl w:val="AAAAC7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5778A5"/>
    <w:multiLevelType w:val="multilevel"/>
    <w:tmpl w:val="653297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A5D0BE3"/>
    <w:multiLevelType w:val="hybridMultilevel"/>
    <w:tmpl w:val="B4DE4836"/>
    <w:lvl w:ilvl="0" w:tplc="20221B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7B055C"/>
    <w:multiLevelType w:val="hybridMultilevel"/>
    <w:tmpl w:val="890886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51A0341"/>
    <w:multiLevelType w:val="hybridMultilevel"/>
    <w:tmpl w:val="EF46E2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63E6059"/>
    <w:multiLevelType w:val="hybridMultilevel"/>
    <w:tmpl w:val="0A18B4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7482DF6"/>
    <w:multiLevelType w:val="hybridMultilevel"/>
    <w:tmpl w:val="FFFFFFFF"/>
    <w:lvl w:ilvl="0" w:tplc="FA66E596">
      <w:start w:val="1"/>
      <w:numFmt w:val="decimal"/>
      <w:lvlText w:val="%1)"/>
      <w:lvlJc w:val="left"/>
      <w:pPr>
        <w:ind w:left="1080" w:hanging="360"/>
      </w:pPr>
    </w:lvl>
    <w:lvl w:ilvl="1" w:tplc="46BABF62">
      <w:start w:val="1"/>
      <w:numFmt w:val="lowerLetter"/>
      <w:lvlText w:val="%2."/>
      <w:lvlJc w:val="left"/>
      <w:pPr>
        <w:ind w:left="1800" w:hanging="360"/>
      </w:pPr>
    </w:lvl>
    <w:lvl w:ilvl="2" w:tplc="830CC134">
      <w:start w:val="1"/>
      <w:numFmt w:val="lowerRoman"/>
      <w:lvlText w:val="%3."/>
      <w:lvlJc w:val="right"/>
      <w:pPr>
        <w:ind w:left="2520" w:hanging="180"/>
      </w:pPr>
    </w:lvl>
    <w:lvl w:ilvl="3" w:tplc="998E818A">
      <w:start w:val="1"/>
      <w:numFmt w:val="decimal"/>
      <w:lvlText w:val="%4."/>
      <w:lvlJc w:val="left"/>
      <w:pPr>
        <w:ind w:left="3240" w:hanging="360"/>
      </w:pPr>
    </w:lvl>
    <w:lvl w:ilvl="4" w:tplc="19A0902A">
      <w:start w:val="1"/>
      <w:numFmt w:val="lowerLetter"/>
      <w:lvlText w:val="%5."/>
      <w:lvlJc w:val="left"/>
      <w:pPr>
        <w:ind w:left="3960" w:hanging="360"/>
      </w:pPr>
    </w:lvl>
    <w:lvl w:ilvl="5" w:tplc="28E440E6">
      <w:start w:val="1"/>
      <w:numFmt w:val="lowerRoman"/>
      <w:lvlText w:val="%6."/>
      <w:lvlJc w:val="right"/>
      <w:pPr>
        <w:ind w:left="4680" w:hanging="180"/>
      </w:pPr>
    </w:lvl>
    <w:lvl w:ilvl="6" w:tplc="10C0D4C2">
      <w:start w:val="1"/>
      <w:numFmt w:val="decimal"/>
      <w:lvlText w:val="%7."/>
      <w:lvlJc w:val="left"/>
      <w:pPr>
        <w:ind w:left="5400" w:hanging="360"/>
      </w:pPr>
    </w:lvl>
    <w:lvl w:ilvl="7" w:tplc="8F0C540A">
      <w:start w:val="1"/>
      <w:numFmt w:val="lowerLetter"/>
      <w:lvlText w:val="%8."/>
      <w:lvlJc w:val="left"/>
      <w:pPr>
        <w:ind w:left="6120" w:hanging="360"/>
      </w:pPr>
    </w:lvl>
    <w:lvl w:ilvl="8" w:tplc="8D825048">
      <w:start w:val="1"/>
      <w:numFmt w:val="lowerRoman"/>
      <w:lvlText w:val="%9."/>
      <w:lvlJc w:val="right"/>
      <w:pPr>
        <w:ind w:left="6840" w:hanging="180"/>
      </w:pPr>
    </w:lvl>
  </w:abstractNum>
  <w:abstractNum w:abstractNumId="34" w15:restartNumberingAfterBreak="0">
    <w:nsid w:val="5A121EBA"/>
    <w:multiLevelType w:val="multilevel"/>
    <w:tmpl w:val="653297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DD4949"/>
    <w:multiLevelType w:val="multilevel"/>
    <w:tmpl w:val="653297F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5D7C9D"/>
    <w:multiLevelType w:val="hybridMultilevel"/>
    <w:tmpl w:val="D548C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6A7718"/>
    <w:multiLevelType w:val="multilevel"/>
    <w:tmpl w:val="653297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535F26"/>
    <w:multiLevelType w:val="hybridMultilevel"/>
    <w:tmpl w:val="86366BDE"/>
    <w:lvl w:ilvl="0" w:tplc="C43832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4147600">
    <w:abstractNumId w:val="9"/>
  </w:num>
  <w:num w:numId="2" w16cid:durableId="672951382">
    <w:abstractNumId w:val="7"/>
  </w:num>
  <w:num w:numId="3" w16cid:durableId="1635675734">
    <w:abstractNumId w:val="6"/>
  </w:num>
  <w:num w:numId="4" w16cid:durableId="987783198">
    <w:abstractNumId w:val="5"/>
  </w:num>
  <w:num w:numId="5" w16cid:durableId="948661958">
    <w:abstractNumId w:val="4"/>
  </w:num>
  <w:num w:numId="6" w16cid:durableId="475952596">
    <w:abstractNumId w:val="8"/>
  </w:num>
  <w:num w:numId="7" w16cid:durableId="98186636">
    <w:abstractNumId w:val="3"/>
  </w:num>
  <w:num w:numId="8" w16cid:durableId="1501002355">
    <w:abstractNumId w:val="2"/>
  </w:num>
  <w:num w:numId="9" w16cid:durableId="1175026660">
    <w:abstractNumId w:val="1"/>
  </w:num>
  <w:num w:numId="10" w16cid:durableId="595551493">
    <w:abstractNumId w:val="0"/>
  </w:num>
  <w:num w:numId="11" w16cid:durableId="1252622018">
    <w:abstractNumId w:val="9"/>
    <w:lvlOverride w:ilvl="0">
      <w:startOverride w:val="1"/>
    </w:lvlOverride>
  </w:num>
  <w:num w:numId="12" w16cid:durableId="290595370">
    <w:abstractNumId w:val="31"/>
  </w:num>
  <w:num w:numId="13" w16cid:durableId="660693453">
    <w:abstractNumId w:val="35"/>
  </w:num>
  <w:num w:numId="14" w16cid:durableId="384837002">
    <w:abstractNumId w:val="14"/>
  </w:num>
  <w:num w:numId="15" w16cid:durableId="956451016">
    <w:abstractNumId w:val="28"/>
  </w:num>
  <w:num w:numId="16" w16cid:durableId="1603224071">
    <w:abstractNumId w:val="25"/>
  </w:num>
  <w:num w:numId="17" w16cid:durableId="766848763">
    <w:abstractNumId w:val="18"/>
  </w:num>
  <w:num w:numId="18" w16cid:durableId="1541822522">
    <w:abstractNumId w:val="13"/>
  </w:num>
  <w:num w:numId="19" w16cid:durableId="486942761">
    <w:abstractNumId w:val="20"/>
  </w:num>
  <w:num w:numId="20" w16cid:durableId="1649825702">
    <w:abstractNumId w:val="37"/>
  </w:num>
  <w:num w:numId="21" w16cid:durableId="492139165">
    <w:abstractNumId w:val="34"/>
  </w:num>
  <w:num w:numId="22" w16cid:durableId="1853646911">
    <w:abstractNumId w:val="11"/>
  </w:num>
  <w:num w:numId="23" w16cid:durableId="1211965164">
    <w:abstractNumId w:val="17"/>
  </w:num>
  <w:num w:numId="24" w16cid:durableId="380324753">
    <w:abstractNumId w:val="12"/>
  </w:num>
  <w:num w:numId="25" w16cid:durableId="2102138423">
    <w:abstractNumId w:val="24"/>
  </w:num>
  <w:num w:numId="26" w16cid:durableId="706875926">
    <w:abstractNumId w:val="23"/>
  </w:num>
  <w:num w:numId="27" w16cid:durableId="882055303">
    <w:abstractNumId w:val="16"/>
  </w:num>
  <w:num w:numId="28" w16cid:durableId="1297837775">
    <w:abstractNumId w:val="22"/>
  </w:num>
  <w:num w:numId="29" w16cid:durableId="461268624">
    <w:abstractNumId w:val="21"/>
  </w:num>
  <w:num w:numId="30" w16cid:durableId="1653408126">
    <w:abstractNumId w:val="19"/>
  </w:num>
  <w:num w:numId="31" w16cid:durableId="2113747124">
    <w:abstractNumId w:val="10"/>
  </w:num>
  <w:num w:numId="32" w16cid:durableId="2131706024">
    <w:abstractNumId w:val="33"/>
  </w:num>
  <w:num w:numId="33" w16cid:durableId="859244272">
    <w:abstractNumId w:val="32"/>
  </w:num>
  <w:num w:numId="34" w16cid:durableId="560093531">
    <w:abstractNumId w:val="30"/>
  </w:num>
  <w:num w:numId="35" w16cid:durableId="730234350">
    <w:abstractNumId w:val="38"/>
  </w:num>
  <w:num w:numId="36" w16cid:durableId="170537039">
    <w:abstractNumId w:val="29"/>
  </w:num>
  <w:num w:numId="37" w16cid:durableId="1617448535">
    <w:abstractNumId w:val="26"/>
  </w:num>
  <w:num w:numId="38" w16cid:durableId="983972584">
    <w:abstractNumId w:val="15"/>
  </w:num>
  <w:num w:numId="39" w16cid:durableId="1299721928">
    <w:abstractNumId w:val="36"/>
  </w:num>
  <w:num w:numId="40" w16cid:durableId="3058201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ztbQ0NTMwNze1NDdW0lEKTi0uzszPAykwrAUAiKhpbiwAAAA="/>
  </w:docVars>
  <w:rsids>
    <w:rsidRoot w:val="00DD1DD2"/>
    <w:rsid w:val="00001919"/>
    <w:rsid w:val="00001A11"/>
    <w:rsid w:val="00004730"/>
    <w:rsid w:val="000070F8"/>
    <w:rsid w:val="00010A15"/>
    <w:rsid w:val="00011944"/>
    <w:rsid w:val="0001610A"/>
    <w:rsid w:val="00024223"/>
    <w:rsid w:val="00025022"/>
    <w:rsid w:val="0002ADA6"/>
    <w:rsid w:val="000310A9"/>
    <w:rsid w:val="000334CB"/>
    <w:rsid w:val="000334D0"/>
    <w:rsid w:val="00037F80"/>
    <w:rsid w:val="00046A23"/>
    <w:rsid w:val="0005435A"/>
    <w:rsid w:val="00054616"/>
    <w:rsid w:val="00055339"/>
    <w:rsid w:val="000553FD"/>
    <w:rsid w:val="00055DEE"/>
    <w:rsid w:val="00056674"/>
    <w:rsid w:val="00060ADA"/>
    <w:rsid w:val="000616A3"/>
    <w:rsid w:val="00066AFF"/>
    <w:rsid w:val="00070924"/>
    <w:rsid w:val="00071D26"/>
    <w:rsid w:val="00082EC3"/>
    <w:rsid w:val="00092D7B"/>
    <w:rsid w:val="00097993"/>
    <w:rsid w:val="000B0672"/>
    <w:rsid w:val="000B187C"/>
    <w:rsid w:val="000B2B37"/>
    <w:rsid w:val="000B3962"/>
    <w:rsid w:val="000B6A85"/>
    <w:rsid w:val="000C4F5D"/>
    <w:rsid w:val="000C51BE"/>
    <w:rsid w:val="000C62AE"/>
    <w:rsid w:val="000D5B20"/>
    <w:rsid w:val="000D6390"/>
    <w:rsid w:val="000D7157"/>
    <w:rsid w:val="000E0BC2"/>
    <w:rsid w:val="000E30D8"/>
    <w:rsid w:val="000E7ED0"/>
    <w:rsid w:val="000F035A"/>
    <w:rsid w:val="000F1014"/>
    <w:rsid w:val="00101616"/>
    <w:rsid w:val="00104B4E"/>
    <w:rsid w:val="00105CBA"/>
    <w:rsid w:val="00110A7C"/>
    <w:rsid w:val="00113C2F"/>
    <w:rsid w:val="00114C0F"/>
    <w:rsid w:val="00115178"/>
    <w:rsid w:val="00116D7C"/>
    <w:rsid w:val="00127E8B"/>
    <w:rsid w:val="00131425"/>
    <w:rsid w:val="00132372"/>
    <w:rsid w:val="00132958"/>
    <w:rsid w:val="00142D61"/>
    <w:rsid w:val="00143761"/>
    <w:rsid w:val="001446F2"/>
    <w:rsid w:val="00150E4F"/>
    <w:rsid w:val="0015114F"/>
    <w:rsid w:val="00155B9F"/>
    <w:rsid w:val="00162252"/>
    <w:rsid w:val="00163C8C"/>
    <w:rsid w:val="001645A8"/>
    <w:rsid w:val="001739B8"/>
    <w:rsid w:val="00180B49"/>
    <w:rsid w:val="00183766"/>
    <w:rsid w:val="00185013"/>
    <w:rsid w:val="00186FEA"/>
    <w:rsid w:val="00197347"/>
    <w:rsid w:val="00197E73"/>
    <w:rsid w:val="001A1DFF"/>
    <w:rsid w:val="001A5A9D"/>
    <w:rsid w:val="001A6952"/>
    <w:rsid w:val="001B2B2C"/>
    <w:rsid w:val="001B3667"/>
    <w:rsid w:val="001B3E20"/>
    <w:rsid w:val="001C097F"/>
    <w:rsid w:val="001C0EB8"/>
    <w:rsid w:val="001C0FB6"/>
    <w:rsid w:val="001C41CB"/>
    <w:rsid w:val="001C5313"/>
    <w:rsid w:val="001C5FE2"/>
    <w:rsid w:val="001C6B44"/>
    <w:rsid w:val="001C7CB4"/>
    <w:rsid w:val="001D35EC"/>
    <w:rsid w:val="001E05DC"/>
    <w:rsid w:val="001E7222"/>
    <w:rsid w:val="0020238C"/>
    <w:rsid w:val="00202901"/>
    <w:rsid w:val="002039D3"/>
    <w:rsid w:val="00207837"/>
    <w:rsid w:val="0021187F"/>
    <w:rsid w:val="00213CEA"/>
    <w:rsid w:val="00215F51"/>
    <w:rsid w:val="00216381"/>
    <w:rsid w:val="002178B0"/>
    <w:rsid w:val="0022096C"/>
    <w:rsid w:val="00223239"/>
    <w:rsid w:val="00223DE1"/>
    <w:rsid w:val="00224BB1"/>
    <w:rsid w:val="00225F99"/>
    <w:rsid w:val="002314B3"/>
    <w:rsid w:val="00236D92"/>
    <w:rsid w:val="00244F49"/>
    <w:rsid w:val="0025267C"/>
    <w:rsid w:val="00254CF2"/>
    <w:rsid w:val="00254F8C"/>
    <w:rsid w:val="00254FAD"/>
    <w:rsid w:val="0025713B"/>
    <w:rsid w:val="00260472"/>
    <w:rsid w:val="00263A9B"/>
    <w:rsid w:val="00265618"/>
    <w:rsid w:val="00266727"/>
    <w:rsid w:val="0026736D"/>
    <w:rsid w:val="00267625"/>
    <w:rsid w:val="002708F2"/>
    <w:rsid w:val="00276F94"/>
    <w:rsid w:val="00282503"/>
    <w:rsid w:val="00282556"/>
    <w:rsid w:val="00283B68"/>
    <w:rsid w:val="002857AD"/>
    <w:rsid w:val="00285FBE"/>
    <w:rsid w:val="00290F43"/>
    <w:rsid w:val="002B24D4"/>
    <w:rsid w:val="002B4B5F"/>
    <w:rsid w:val="002B4F4B"/>
    <w:rsid w:val="002B6235"/>
    <w:rsid w:val="002C0238"/>
    <w:rsid w:val="002C32B3"/>
    <w:rsid w:val="002D0389"/>
    <w:rsid w:val="002D06C1"/>
    <w:rsid w:val="002D2640"/>
    <w:rsid w:val="002D45FB"/>
    <w:rsid w:val="002D60B7"/>
    <w:rsid w:val="002E07A6"/>
    <w:rsid w:val="002E329F"/>
    <w:rsid w:val="002E45D1"/>
    <w:rsid w:val="002E4637"/>
    <w:rsid w:val="002E52EE"/>
    <w:rsid w:val="002E565D"/>
    <w:rsid w:val="002E7641"/>
    <w:rsid w:val="002F02C9"/>
    <w:rsid w:val="002F2306"/>
    <w:rsid w:val="003036AF"/>
    <w:rsid w:val="00304469"/>
    <w:rsid w:val="00312283"/>
    <w:rsid w:val="003166BA"/>
    <w:rsid w:val="0031779E"/>
    <w:rsid w:val="00321A0E"/>
    <w:rsid w:val="003222EF"/>
    <w:rsid w:val="003237F4"/>
    <w:rsid w:val="00326D05"/>
    <w:rsid w:val="00331BD5"/>
    <w:rsid w:val="003334DA"/>
    <w:rsid w:val="00333628"/>
    <w:rsid w:val="003345B0"/>
    <w:rsid w:val="00340CD3"/>
    <w:rsid w:val="00344812"/>
    <w:rsid w:val="00350F1F"/>
    <w:rsid w:val="00351733"/>
    <w:rsid w:val="003538B7"/>
    <w:rsid w:val="0035485D"/>
    <w:rsid w:val="0036352C"/>
    <w:rsid w:val="0037289C"/>
    <w:rsid w:val="003730FF"/>
    <w:rsid w:val="0037469A"/>
    <w:rsid w:val="00384D8C"/>
    <w:rsid w:val="003857E0"/>
    <w:rsid w:val="00390345"/>
    <w:rsid w:val="0039574F"/>
    <w:rsid w:val="003A2EB9"/>
    <w:rsid w:val="003A3294"/>
    <w:rsid w:val="003C0717"/>
    <w:rsid w:val="003C10A4"/>
    <w:rsid w:val="003C19D8"/>
    <w:rsid w:val="003C20B6"/>
    <w:rsid w:val="003C5FF6"/>
    <w:rsid w:val="003D1F75"/>
    <w:rsid w:val="003D3944"/>
    <w:rsid w:val="003D4E89"/>
    <w:rsid w:val="003D4F51"/>
    <w:rsid w:val="003D4F66"/>
    <w:rsid w:val="003D57F3"/>
    <w:rsid w:val="003D7354"/>
    <w:rsid w:val="003E08EB"/>
    <w:rsid w:val="003E341A"/>
    <w:rsid w:val="003E6386"/>
    <w:rsid w:val="003F0EFD"/>
    <w:rsid w:val="003F0F66"/>
    <w:rsid w:val="003F223D"/>
    <w:rsid w:val="0040055E"/>
    <w:rsid w:val="00401338"/>
    <w:rsid w:val="00402994"/>
    <w:rsid w:val="00402D64"/>
    <w:rsid w:val="00405A49"/>
    <w:rsid w:val="00405E5A"/>
    <w:rsid w:val="00406610"/>
    <w:rsid w:val="004102F6"/>
    <w:rsid w:val="00410353"/>
    <w:rsid w:val="00413073"/>
    <w:rsid w:val="00414D26"/>
    <w:rsid w:val="004243B1"/>
    <w:rsid w:val="00424D2E"/>
    <w:rsid w:val="00425CD8"/>
    <w:rsid w:val="004310C1"/>
    <w:rsid w:val="00436528"/>
    <w:rsid w:val="00436DB7"/>
    <w:rsid w:val="00437A6A"/>
    <w:rsid w:val="0044634B"/>
    <w:rsid w:val="0045011C"/>
    <w:rsid w:val="00460568"/>
    <w:rsid w:val="00461FDA"/>
    <w:rsid w:val="00462338"/>
    <w:rsid w:val="00465720"/>
    <w:rsid w:val="00466223"/>
    <w:rsid w:val="00466F1B"/>
    <w:rsid w:val="00467103"/>
    <w:rsid w:val="00475030"/>
    <w:rsid w:val="0048050E"/>
    <w:rsid w:val="00482D29"/>
    <w:rsid w:val="00485C76"/>
    <w:rsid w:val="00495067"/>
    <w:rsid w:val="004B0A3F"/>
    <w:rsid w:val="004B2248"/>
    <w:rsid w:val="004B37F6"/>
    <w:rsid w:val="004B67B3"/>
    <w:rsid w:val="004B781F"/>
    <w:rsid w:val="004B7C61"/>
    <w:rsid w:val="004C096D"/>
    <w:rsid w:val="004C2EFF"/>
    <w:rsid w:val="004E243A"/>
    <w:rsid w:val="004E39E4"/>
    <w:rsid w:val="004F5595"/>
    <w:rsid w:val="004F799A"/>
    <w:rsid w:val="005011BA"/>
    <w:rsid w:val="00504971"/>
    <w:rsid w:val="00504DFB"/>
    <w:rsid w:val="0050516E"/>
    <w:rsid w:val="0051455B"/>
    <w:rsid w:val="005145C5"/>
    <w:rsid w:val="00515FF0"/>
    <w:rsid w:val="00520107"/>
    <w:rsid w:val="00520662"/>
    <w:rsid w:val="00523F5E"/>
    <w:rsid w:val="005304C8"/>
    <w:rsid w:val="00530CE0"/>
    <w:rsid w:val="00531CC4"/>
    <w:rsid w:val="00533134"/>
    <w:rsid w:val="005331CA"/>
    <w:rsid w:val="00535A5E"/>
    <w:rsid w:val="0053662E"/>
    <w:rsid w:val="00541A3E"/>
    <w:rsid w:val="00553327"/>
    <w:rsid w:val="005539D1"/>
    <w:rsid w:val="00556310"/>
    <w:rsid w:val="005604EB"/>
    <w:rsid w:val="0056191B"/>
    <w:rsid w:val="00562660"/>
    <w:rsid w:val="0057223E"/>
    <w:rsid w:val="00575542"/>
    <w:rsid w:val="00577320"/>
    <w:rsid w:val="00587479"/>
    <w:rsid w:val="00593473"/>
    <w:rsid w:val="005952E1"/>
    <w:rsid w:val="00597386"/>
    <w:rsid w:val="005A0002"/>
    <w:rsid w:val="005A25F7"/>
    <w:rsid w:val="005A41D5"/>
    <w:rsid w:val="005B0913"/>
    <w:rsid w:val="005B1A09"/>
    <w:rsid w:val="005B1DC8"/>
    <w:rsid w:val="005B37FC"/>
    <w:rsid w:val="005B47E4"/>
    <w:rsid w:val="005B621C"/>
    <w:rsid w:val="005C2A5D"/>
    <w:rsid w:val="005D596C"/>
    <w:rsid w:val="005D6CA1"/>
    <w:rsid w:val="005E19AB"/>
    <w:rsid w:val="005E789F"/>
    <w:rsid w:val="005E7D2B"/>
    <w:rsid w:val="005E7F9C"/>
    <w:rsid w:val="005F21FF"/>
    <w:rsid w:val="005F7832"/>
    <w:rsid w:val="00610515"/>
    <w:rsid w:val="00614CE5"/>
    <w:rsid w:val="0061720A"/>
    <w:rsid w:val="0062160E"/>
    <w:rsid w:val="00621E5E"/>
    <w:rsid w:val="00621F78"/>
    <w:rsid w:val="006246B6"/>
    <w:rsid w:val="00632120"/>
    <w:rsid w:val="00632E55"/>
    <w:rsid w:val="00634BFC"/>
    <w:rsid w:val="006351B5"/>
    <w:rsid w:val="0064205D"/>
    <w:rsid w:val="00645222"/>
    <w:rsid w:val="00645845"/>
    <w:rsid w:val="00645ED7"/>
    <w:rsid w:val="00661D48"/>
    <w:rsid w:val="00662977"/>
    <w:rsid w:val="006653E7"/>
    <w:rsid w:val="00667180"/>
    <w:rsid w:val="00670930"/>
    <w:rsid w:val="00671075"/>
    <w:rsid w:val="00677491"/>
    <w:rsid w:val="00683CA0"/>
    <w:rsid w:val="00685BDC"/>
    <w:rsid w:val="00696BFD"/>
    <w:rsid w:val="006A018C"/>
    <w:rsid w:val="006A0221"/>
    <w:rsid w:val="006B1599"/>
    <w:rsid w:val="006B4A2E"/>
    <w:rsid w:val="006B6C3D"/>
    <w:rsid w:val="006B7D07"/>
    <w:rsid w:val="006C07F3"/>
    <w:rsid w:val="006C4BA4"/>
    <w:rsid w:val="006C58FD"/>
    <w:rsid w:val="006C7712"/>
    <w:rsid w:val="006C7E33"/>
    <w:rsid w:val="006D2BB0"/>
    <w:rsid w:val="006E01DB"/>
    <w:rsid w:val="006E022F"/>
    <w:rsid w:val="006E607C"/>
    <w:rsid w:val="006E7807"/>
    <w:rsid w:val="006F3A0B"/>
    <w:rsid w:val="00702A94"/>
    <w:rsid w:val="0070500C"/>
    <w:rsid w:val="00707484"/>
    <w:rsid w:val="007122BE"/>
    <w:rsid w:val="0071257E"/>
    <w:rsid w:val="007135BA"/>
    <w:rsid w:val="00723349"/>
    <w:rsid w:val="00726276"/>
    <w:rsid w:val="0073149C"/>
    <w:rsid w:val="00731BD9"/>
    <w:rsid w:val="0073209E"/>
    <w:rsid w:val="007404ED"/>
    <w:rsid w:val="00740F63"/>
    <w:rsid w:val="00741BC9"/>
    <w:rsid w:val="00743775"/>
    <w:rsid w:val="007557BF"/>
    <w:rsid w:val="00762819"/>
    <w:rsid w:val="00763364"/>
    <w:rsid w:val="007832A4"/>
    <w:rsid w:val="0078515B"/>
    <w:rsid w:val="00790975"/>
    <w:rsid w:val="00792A76"/>
    <w:rsid w:val="007948A0"/>
    <w:rsid w:val="007A02BB"/>
    <w:rsid w:val="007A057E"/>
    <w:rsid w:val="007A2D58"/>
    <w:rsid w:val="007A4C29"/>
    <w:rsid w:val="007A5065"/>
    <w:rsid w:val="007A658B"/>
    <w:rsid w:val="007A7C2D"/>
    <w:rsid w:val="007B0189"/>
    <w:rsid w:val="007B2414"/>
    <w:rsid w:val="007B3816"/>
    <w:rsid w:val="007B5CE4"/>
    <w:rsid w:val="007B6984"/>
    <w:rsid w:val="007C19A4"/>
    <w:rsid w:val="007C6373"/>
    <w:rsid w:val="007D418E"/>
    <w:rsid w:val="007D476B"/>
    <w:rsid w:val="007D7081"/>
    <w:rsid w:val="007E3E25"/>
    <w:rsid w:val="007E41D8"/>
    <w:rsid w:val="007E4FC4"/>
    <w:rsid w:val="007E7E79"/>
    <w:rsid w:val="007F47F3"/>
    <w:rsid w:val="007F6EE2"/>
    <w:rsid w:val="007F7A9A"/>
    <w:rsid w:val="00800349"/>
    <w:rsid w:val="00802D26"/>
    <w:rsid w:val="00805357"/>
    <w:rsid w:val="00810319"/>
    <w:rsid w:val="00810C7D"/>
    <w:rsid w:val="00812888"/>
    <w:rsid w:val="00816D58"/>
    <w:rsid w:val="00820FCC"/>
    <w:rsid w:val="00822689"/>
    <w:rsid w:val="00824161"/>
    <w:rsid w:val="008309C8"/>
    <w:rsid w:val="00830A21"/>
    <w:rsid w:val="00832392"/>
    <w:rsid w:val="00850390"/>
    <w:rsid w:val="0086217F"/>
    <w:rsid w:val="008643EB"/>
    <w:rsid w:val="00866572"/>
    <w:rsid w:val="00867E10"/>
    <w:rsid w:val="008778D9"/>
    <w:rsid w:val="00883261"/>
    <w:rsid w:val="00884C12"/>
    <w:rsid w:val="00886C24"/>
    <w:rsid w:val="00886E19"/>
    <w:rsid w:val="008876EC"/>
    <w:rsid w:val="008901D5"/>
    <w:rsid w:val="00896650"/>
    <w:rsid w:val="00897155"/>
    <w:rsid w:val="00897D86"/>
    <w:rsid w:val="008A307F"/>
    <w:rsid w:val="008A5F48"/>
    <w:rsid w:val="008B5F75"/>
    <w:rsid w:val="008C119D"/>
    <w:rsid w:val="008C1C75"/>
    <w:rsid w:val="008C2908"/>
    <w:rsid w:val="008C626D"/>
    <w:rsid w:val="008D2490"/>
    <w:rsid w:val="008E452F"/>
    <w:rsid w:val="008E4F1C"/>
    <w:rsid w:val="008F0949"/>
    <w:rsid w:val="008F1947"/>
    <w:rsid w:val="008F2338"/>
    <w:rsid w:val="0090213A"/>
    <w:rsid w:val="009033FF"/>
    <w:rsid w:val="0090639D"/>
    <w:rsid w:val="00910535"/>
    <w:rsid w:val="00910973"/>
    <w:rsid w:val="00910DB2"/>
    <w:rsid w:val="009132B0"/>
    <w:rsid w:val="00914875"/>
    <w:rsid w:val="009172E2"/>
    <w:rsid w:val="00926B3D"/>
    <w:rsid w:val="009327E1"/>
    <w:rsid w:val="009328AD"/>
    <w:rsid w:val="0093675B"/>
    <w:rsid w:val="00942D25"/>
    <w:rsid w:val="00944B83"/>
    <w:rsid w:val="009459B7"/>
    <w:rsid w:val="0095323D"/>
    <w:rsid w:val="00961194"/>
    <w:rsid w:val="009625F3"/>
    <w:rsid w:val="00964A0A"/>
    <w:rsid w:val="009665F3"/>
    <w:rsid w:val="009675EA"/>
    <w:rsid w:val="00972552"/>
    <w:rsid w:val="009735C0"/>
    <w:rsid w:val="00975175"/>
    <w:rsid w:val="009814CB"/>
    <w:rsid w:val="00985D72"/>
    <w:rsid w:val="0098690B"/>
    <w:rsid w:val="009965C9"/>
    <w:rsid w:val="00996975"/>
    <w:rsid w:val="00996C90"/>
    <w:rsid w:val="009A3CA3"/>
    <w:rsid w:val="009A66B2"/>
    <w:rsid w:val="009B53BD"/>
    <w:rsid w:val="009B60AD"/>
    <w:rsid w:val="009B6BD6"/>
    <w:rsid w:val="009C27DD"/>
    <w:rsid w:val="009C791F"/>
    <w:rsid w:val="009D3A5C"/>
    <w:rsid w:val="009D6DB8"/>
    <w:rsid w:val="009E41DF"/>
    <w:rsid w:val="009E48E1"/>
    <w:rsid w:val="009E5698"/>
    <w:rsid w:val="009F446A"/>
    <w:rsid w:val="009F6093"/>
    <w:rsid w:val="009F710A"/>
    <w:rsid w:val="00A0110A"/>
    <w:rsid w:val="00A01B95"/>
    <w:rsid w:val="00A106FB"/>
    <w:rsid w:val="00A121B8"/>
    <w:rsid w:val="00A13E5E"/>
    <w:rsid w:val="00A14140"/>
    <w:rsid w:val="00A15285"/>
    <w:rsid w:val="00A22810"/>
    <w:rsid w:val="00A2454B"/>
    <w:rsid w:val="00A2493F"/>
    <w:rsid w:val="00A35B5C"/>
    <w:rsid w:val="00A37AC3"/>
    <w:rsid w:val="00A413C8"/>
    <w:rsid w:val="00A41F78"/>
    <w:rsid w:val="00A452C1"/>
    <w:rsid w:val="00A4595A"/>
    <w:rsid w:val="00A46433"/>
    <w:rsid w:val="00A47463"/>
    <w:rsid w:val="00A47E5F"/>
    <w:rsid w:val="00A53DB7"/>
    <w:rsid w:val="00A64EA4"/>
    <w:rsid w:val="00A71592"/>
    <w:rsid w:val="00A75239"/>
    <w:rsid w:val="00A76219"/>
    <w:rsid w:val="00A8519C"/>
    <w:rsid w:val="00A85EED"/>
    <w:rsid w:val="00A90445"/>
    <w:rsid w:val="00A9140D"/>
    <w:rsid w:val="00AA49BA"/>
    <w:rsid w:val="00AB02D4"/>
    <w:rsid w:val="00AB6880"/>
    <w:rsid w:val="00AC2A94"/>
    <w:rsid w:val="00AC2D6E"/>
    <w:rsid w:val="00AD7C73"/>
    <w:rsid w:val="00AE2853"/>
    <w:rsid w:val="00AE52ED"/>
    <w:rsid w:val="00AE5FB4"/>
    <w:rsid w:val="00AF7FB5"/>
    <w:rsid w:val="00B023C1"/>
    <w:rsid w:val="00B0523A"/>
    <w:rsid w:val="00B05583"/>
    <w:rsid w:val="00B1078A"/>
    <w:rsid w:val="00B10994"/>
    <w:rsid w:val="00B134AC"/>
    <w:rsid w:val="00B17DB9"/>
    <w:rsid w:val="00B21554"/>
    <w:rsid w:val="00B2244A"/>
    <w:rsid w:val="00B235C7"/>
    <w:rsid w:val="00B246E2"/>
    <w:rsid w:val="00B27517"/>
    <w:rsid w:val="00B31385"/>
    <w:rsid w:val="00B41DE7"/>
    <w:rsid w:val="00B42B73"/>
    <w:rsid w:val="00B436CC"/>
    <w:rsid w:val="00B509DC"/>
    <w:rsid w:val="00B534E2"/>
    <w:rsid w:val="00B5588D"/>
    <w:rsid w:val="00B60E42"/>
    <w:rsid w:val="00B62067"/>
    <w:rsid w:val="00B6643C"/>
    <w:rsid w:val="00B664C1"/>
    <w:rsid w:val="00B665C7"/>
    <w:rsid w:val="00B66C49"/>
    <w:rsid w:val="00B73DC9"/>
    <w:rsid w:val="00B74996"/>
    <w:rsid w:val="00B754B2"/>
    <w:rsid w:val="00B76FCC"/>
    <w:rsid w:val="00B80C47"/>
    <w:rsid w:val="00B82AF7"/>
    <w:rsid w:val="00B82F76"/>
    <w:rsid w:val="00B8388A"/>
    <w:rsid w:val="00B848BA"/>
    <w:rsid w:val="00B857B4"/>
    <w:rsid w:val="00B92582"/>
    <w:rsid w:val="00B93699"/>
    <w:rsid w:val="00BA179E"/>
    <w:rsid w:val="00BB059E"/>
    <w:rsid w:val="00BB0D88"/>
    <w:rsid w:val="00BB1005"/>
    <w:rsid w:val="00BB4A82"/>
    <w:rsid w:val="00BB7E6D"/>
    <w:rsid w:val="00BC2A3F"/>
    <w:rsid w:val="00BC2CEB"/>
    <w:rsid w:val="00BC5014"/>
    <w:rsid w:val="00BC774D"/>
    <w:rsid w:val="00BD09B8"/>
    <w:rsid w:val="00BD12C2"/>
    <w:rsid w:val="00BD1707"/>
    <w:rsid w:val="00BD26EA"/>
    <w:rsid w:val="00BD3AC4"/>
    <w:rsid w:val="00BD6A7A"/>
    <w:rsid w:val="00BE7A7B"/>
    <w:rsid w:val="00BF3877"/>
    <w:rsid w:val="00BF3947"/>
    <w:rsid w:val="00C0221A"/>
    <w:rsid w:val="00C0554F"/>
    <w:rsid w:val="00C0587B"/>
    <w:rsid w:val="00C10009"/>
    <w:rsid w:val="00C129FC"/>
    <w:rsid w:val="00C143B4"/>
    <w:rsid w:val="00C1766B"/>
    <w:rsid w:val="00C22641"/>
    <w:rsid w:val="00C23E3D"/>
    <w:rsid w:val="00C249EE"/>
    <w:rsid w:val="00C24A6D"/>
    <w:rsid w:val="00C269E1"/>
    <w:rsid w:val="00C3291A"/>
    <w:rsid w:val="00C33A1A"/>
    <w:rsid w:val="00C351B6"/>
    <w:rsid w:val="00C530FD"/>
    <w:rsid w:val="00C5677D"/>
    <w:rsid w:val="00C614EE"/>
    <w:rsid w:val="00C70563"/>
    <w:rsid w:val="00C72A4E"/>
    <w:rsid w:val="00C80512"/>
    <w:rsid w:val="00C84973"/>
    <w:rsid w:val="00C86A44"/>
    <w:rsid w:val="00C906AD"/>
    <w:rsid w:val="00C91356"/>
    <w:rsid w:val="00C935F2"/>
    <w:rsid w:val="00C93E14"/>
    <w:rsid w:val="00C96841"/>
    <w:rsid w:val="00CA05E9"/>
    <w:rsid w:val="00CA0B12"/>
    <w:rsid w:val="00CA536B"/>
    <w:rsid w:val="00CB35BC"/>
    <w:rsid w:val="00CB43A7"/>
    <w:rsid w:val="00CB4403"/>
    <w:rsid w:val="00CB4543"/>
    <w:rsid w:val="00CB7328"/>
    <w:rsid w:val="00CB74BB"/>
    <w:rsid w:val="00CC1A8E"/>
    <w:rsid w:val="00CC79D8"/>
    <w:rsid w:val="00CD21E7"/>
    <w:rsid w:val="00CD2828"/>
    <w:rsid w:val="00CD28F3"/>
    <w:rsid w:val="00CD34C4"/>
    <w:rsid w:val="00CD4E59"/>
    <w:rsid w:val="00CD6B57"/>
    <w:rsid w:val="00CE0114"/>
    <w:rsid w:val="00CE150F"/>
    <w:rsid w:val="00CE24D8"/>
    <w:rsid w:val="00CE2572"/>
    <w:rsid w:val="00CE30BE"/>
    <w:rsid w:val="00CE59D0"/>
    <w:rsid w:val="00CF3379"/>
    <w:rsid w:val="00CF35EB"/>
    <w:rsid w:val="00CF6773"/>
    <w:rsid w:val="00CF6F91"/>
    <w:rsid w:val="00CF7F39"/>
    <w:rsid w:val="00D00910"/>
    <w:rsid w:val="00D05430"/>
    <w:rsid w:val="00D06BAB"/>
    <w:rsid w:val="00D12684"/>
    <w:rsid w:val="00D13E01"/>
    <w:rsid w:val="00D238C3"/>
    <w:rsid w:val="00D24425"/>
    <w:rsid w:val="00D25730"/>
    <w:rsid w:val="00D25E29"/>
    <w:rsid w:val="00D267FE"/>
    <w:rsid w:val="00D30129"/>
    <w:rsid w:val="00D30A26"/>
    <w:rsid w:val="00D31297"/>
    <w:rsid w:val="00D35931"/>
    <w:rsid w:val="00D41974"/>
    <w:rsid w:val="00D5145B"/>
    <w:rsid w:val="00D53C35"/>
    <w:rsid w:val="00D54294"/>
    <w:rsid w:val="00D54910"/>
    <w:rsid w:val="00D62BF7"/>
    <w:rsid w:val="00D659E2"/>
    <w:rsid w:val="00D668F3"/>
    <w:rsid w:val="00D71015"/>
    <w:rsid w:val="00D711DA"/>
    <w:rsid w:val="00D713C7"/>
    <w:rsid w:val="00D73412"/>
    <w:rsid w:val="00D8113C"/>
    <w:rsid w:val="00D816E6"/>
    <w:rsid w:val="00D83566"/>
    <w:rsid w:val="00D83A85"/>
    <w:rsid w:val="00D83E7C"/>
    <w:rsid w:val="00D84E61"/>
    <w:rsid w:val="00D87EA4"/>
    <w:rsid w:val="00D92A29"/>
    <w:rsid w:val="00D94424"/>
    <w:rsid w:val="00DA1C2C"/>
    <w:rsid w:val="00DA3B7E"/>
    <w:rsid w:val="00DA4B09"/>
    <w:rsid w:val="00DB19B6"/>
    <w:rsid w:val="00DC291D"/>
    <w:rsid w:val="00DC48E4"/>
    <w:rsid w:val="00DC716E"/>
    <w:rsid w:val="00DD10FB"/>
    <w:rsid w:val="00DD1D3B"/>
    <w:rsid w:val="00DD1DD2"/>
    <w:rsid w:val="00DD42F4"/>
    <w:rsid w:val="00DD4BCB"/>
    <w:rsid w:val="00DD7526"/>
    <w:rsid w:val="00DE0878"/>
    <w:rsid w:val="00DE1EE8"/>
    <w:rsid w:val="00DE46D8"/>
    <w:rsid w:val="00DF0AF1"/>
    <w:rsid w:val="00DF1B72"/>
    <w:rsid w:val="00DF3118"/>
    <w:rsid w:val="00DF4D2C"/>
    <w:rsid w:val="00DF4EEC"/>
    <w:rsid w:val="00E00C3E"/>
    <w:rsid w:val="00E026BC"/>
    <w:rsid w:val="00E05C77"/>
    <w:rsid w:val="00E13BA1"/>
    <w:rsid w:val="00E15CE2"/>
    <w:rsid w:val="00E23A88"/>
    <w:rsid w:val="00E24F88"/>
    <w:rsid w:val="00E2571B"/>
    <w:rsid w:val="00E25A54"/>
    <w:rsid w:val="00E30AE2"/>
    <w:rsid w:val="00E357D4"/>
    <w:rsid w:val="00E36D8C"/>
    <w:rsid w:val="00E40AF3"/>
    <w:rsid w:val="00E40B3B"/>
    <w:rsid w:val="00E43598"/>
    <w:rsid w:val="00E43C41"/>
    <w:rsid w:val="00E44B6A"/>
    <w:rsid w:val="00E47D64"/>
    <w:rsid w:val="00E47E20"/>
    <w:rsid w:val="00E538C7"/>
    <w:rsid w:val="00E5454D"/>
    <w:rsid w:val="00E6173F"/>
    <w:rsid w:val="00E61998"/>
    <w:rsid w:val="00E62FF1"/>
    <w:rsid w:val="00E635B4"/>
    <w:rsid w:val="00E64CFC"/>
    <w:rsid w:val="00E65C21"/>
    <w:rsid w:val="00E65E01"/>
    <w:rsid w:val="00E74476"/>
    <w:rsid w:val="00E81756"/>
    <w:rsid w:val="00E85A2B"/>
    <w:rsid w:val="00E90E50"/>
    <w:rsid w:val="00E91E17"/>
    <w:rsid w:val="00E9246B"/>
    <w:rsid w:val="00E92555"/>
    <w:rsid w:val="00E946D2"/>
    <w:rsid w:val="00EA36D8"/>
    <w:rsid w:val="00EA3809"/>
    <w:rsid w:val="00EA3FFC"/>
    <w:rsid w:val="00EC011C"/>
    <w:rsid w:val="00ED0823"/>
    <w:rsid w:val="00ED288A"/>
    <w:rsid w:val="00ED37A1"/>
    <w:rsid w:val="00ED65D7"/>
    <w:rsid w:val="00EE20A1"/>
    <w:rsid w:val="00EE4572"/>
    <w:rsid w:val="00EF05E3"/>
    <w:rsid w:val="00EF4309"/>
    <w:rsid w:val="00F01C26"/>
    <w:rsid w:val="00F053FA"/>
    <w:rsid w:val="00F06B19"/>
    <w:rsid w:val="00F12B09"/>
    <w:rsid w:val="00F13C3F"/>
    <w:rsid w:val="00F20EDF"/>
    <w:rsid w:val="00F21F64"/>
    <w:rsid w:val="00F243C8"/>
    <w:rsid w:val="00F27DF3"/>
    <w:rsid w:val="00F32A65"/>
    <w:rsid w:val="00F35499"/>
    <w:rsid w:val="00F40446"/>
    <w:rsid w:val="00F404CF"/>
    <w:rsid w:val="00F40A6B"/>
    <w:rsid w:val="00F40D94"/>
    <w:rsid w:val="00F47604"/>
    <w:rsid w:val="00F5372D"/>
    <w:rsid w:val="00F54174"/>
    <w:rsid w:val="00F57702"/>
    <w:rsid w:val="00F60401"/>
    <w:rsid w:val="00F65022"/>
    <w:rsid w:val="00F66671"/>
    <w:rsid w:val="00F83920"/>
    <w:rsid w:val="00F85651"/>
    <w:rsid w:val="00F869A1"/>
    <w:rsid w:val="00F87080"/>
    <w:rsid w:val="00F87B8F"/>
    <w:rsid w:val="00F9103F"/>
    <w:rsid w:val="00FA210D"/>
    <w:rsid w:val="00FA2E78"/>
    <w:rsid w:val="00FA4E8C"/>
    <w:rsid w:val="00FA70B0"/>
    <w:rsid w:val="00FB526B"/>
    <w:rsid w:val="00FB5901"/>
    <w:rsid w:val="00FC561C"/>
    <w:rsid w:val="00FD0594"/>
    <w:rsid w:val="00FD1889"/>
    <w:rsid w:val="00FD3FE6"/>
    <w:rsid w:val="00FE3847"/>
    <w:rsid w:val="00FF1608"/>
    <w:rsid w:val="00FF23D2"/>
    <w:rsid w:val="00FF2AA3"/>
    <w:rsid w:val="00FF41AD"/>
    <w:rsid w:val="00FF5526"/>
    <w:rsid w:val="00FF696B"/>
    <w:rsid w:val="00FF7CE3"/>
    <w:rsid w:val="010E2A29"/>
    <w:rsid w:val="0173D05E"/>
    <w:rsid w:val="017D33F0"/>
    <w:rsid w:val="01C6437E"/>
    <w:rsid w:val="01CAD979"/>
    <w:rsid w:val="01F71845"/>
    <w:rsid w:val="020B3A6D"/>
    <w:rsid w:val="0250642D"/>
    <w:rsid w:val="02D007A0"/>
    <w:rsid w:val="034DA742"/>
    <w:rsid w:val="03E67F23"/>
    <w:rsid w:val="03E9F436"/>
    <w:rsid w:val="0414C4C9"/>
    <w:rsid w:val="0465E2B9"/>
    <w:rsid w:val="04EBAD4A"/>
    <w:rsid w:val="04FD7F99"/>
    <w:rsid w:val="050AFBCA"/>
    <w:rsid w:val="05DA1368"/>
    <w:rsid w:val="05F961E8"/>
    <w:rsid w:val="06CCD941"/>
    <w:rsid w:val="071F8C3E"/>
    <w:rsid w:val="07311EB0"/>
    <w:rsid w:val="07C29472"/>
    <w:rsid w:val="07FA0F30"/>
    <w:rsid w:val="08199081"/>
    <w:rsid w:val="086841A7"/>
    <w:rsid w:val="086F3567"/>
    <w:rsid w:val="088107B6"/>
    <w:rsid w:val="08E13096"/>
    <w:rsid w:val="093906D9"/>
    <w:rsid w:val="09427052"/>
    <w:rsid w:val="09A3C069"/>
    <w:rsid w:val="0A490C4B"/>
    <w:rsid w:val="0A6E2400"/>
    <w:rsid w:val="0A72D807"/>
    <w:rsid w:val="0AEC218B"/>
    <w:rsid w:val="0B916D6D"/>
    <w:rsid w:val="0B91D8D2"/>
    <w:rsid w:val="0BE65B87"/>
    <w:rsid w:val="0C405EA1"/>
    <w:rsid w:val="0CC8F764"/>
    <w:rsid w:val="0CE0F0D1"/>
    <w:rsid w:val="0D4CF0F5"/>
    <w:rsid w:val="0DF5CFF0"/>
    <w:rsid w:val="0ED59B4D"/>
    <w:rsid w:val="0F074688"/>
    <w:rsid w:val="0F10A0E5"/>
    <w:rsid w:val="0F20A0BB"/>
    <w:rsid w:val="0F26C7D9"/>
    <w:rsid w:val="0F3B991D"/>
    <w:rsid w:val="0F44EEAD"/>
    <w:rsid w:val="1004899D"/>
    <w:rsid w:val="10185FBD"/>
    <w:rsid w:val="1056FCBD"/>
    <w:rsid w:val="10A3FCF3"/>
    <w:rsid w:val="112ED740"/>
    <w:rsid w:val="11E78694"/>
    <w:rsid w:val="12B04443"/>
    <w:rsid w:val="12BCFDE4"/>
    <w:rsid w:val="1308AE24"/>
    <w:rsid w:val="131C4467"/>
    <w:rsid w:val="13529779"/>
    <w:rsid w:val="138811BA"/>
    <w:rsid w:val="13B3AE76"/>
    <w:rsid w:val="13F2B118"/>
    <w:rsid w:val="13F8A565"/>
    <w:rsid w:val="1511467E"/>
    <w:rsid w:val="1561E89E"/>
    <w:rsid w:val="15D3DD0F"/>
    <w:rsid w:val="15FB0D69"/>
    <w:rsid w:val="1618D3FE"/>
    <w:rsid w:val="16D15A39"/>
    <w:rsid w:val="16D74742"/>
    <w:rsid w:val="16F73E90"/>
    <w:rsid w:val="170F3677"/>
    <w:rsid w:val="1718FFF3"/>
    <w:rsid w:val="17923F46"/>
    <w:rsid w:val="17C8AC55"/>
    <w:rsid w:val="17E20688"/>
    <w:rsid w:val="180358D9"/>
    <w:rsid w:val="180F040A"/>
    <w:rsid w:val="1822A759"/>
    <w:rsid w:val="184FA4DB"/>
    <w:rsid w:val="1859EF46"/>
    <w:rsid w:val="18D9C58A"/>
    <w:rsid w:val="18F7F4D9"/>
    <w:rsid w:val="192D669F"/>
    <w:rsid w:val="1937B10A"/>
    <w:rsid w:val="196B087B"/>
    <w:rsid w:val="19C9599D"/>
    <w:rsid w:val="19E8DAEE"/>
    <w:rsid w:val="1A2948EE"/>
    <w:rsid w:val="1A81FFB9"/>
    <w:rsid w:val="1A8F21F4"/>
    <w:rsid w:val="1AF0AC95"/>
    <w:rsid w:val="1B073D83"/>
    <w:rsid w:val="1B14B9B4"/>
    <w:rsid w:val="1BE7973C"/>
    <w:rsid w:val="1C10CED4"/>
    <w:rsid w:val="1C4F9EA5"/>
    <w:rsid w:val="1CC8E829"/>
    <w:rsid w:val="1D290A4B"/>
    <w:rsid w:val="1D67BDD5"/>
    <w:rsid w:val="1D9F54DA"/>
    <w:rsid w:val="1DA437BF"/>
    <w:rsid w:val="1DB159FA"/>
    <w:rsid w:val="1DF1FACB"/>
    <w:rsid w:val="1E597200"/>
    <w:rsid w:val="1EC99571"/>
    <w:rsid w:val="1EDA39CB"/>
    <w:rsid w:val="1EF692F3"/>
    <w:rsid w:val="1F98AD0F"/>
    <w:rsid w:val="1FAD7E53"/>
    <w:rsid w:val="1FFC951B"/>
    <w:rsid w:val="201F72C4"/>
    <w:rsid w:val="208A1222"/>
    <w:rsid w:val="20B0E886"/>
    <w:rsid w:val="20D690F5"/>
    <w:rsid w:val="2194D168"/>
    <w:rsid w:val="21A24D99"/>
    <w:rsid w:val="22833786"/>
    <w:rsid w:val="228ABF6A"/>
    <w:rsid w:val="22AA40BB"/>
    <w:rsid w:val="22B954F5"/>
    <w:rsid w:val="22D2B54E"/>
    <w:rsid w:val="22EAE18C"/>
    <w:rsid w:val="231C352C"/>
    <w:rsid w:val="24C5E665"/>
    <w:rsid w:val="25110472"/>
    <w:rsid w:val="252A5EA5"/>
    <w:rsid w:val="2537DAD6"/>
    <w:rsid w:val="2555FB61"/>
    <w:rsid w:val="25764D44"/>
    <w:rsid w:val="25787BA7"/>
    <w:rsid w:val="2633EFF6"/>
    <w:rsid w:val="2738952A"/>
    <w:rsid w:val="274512DE"/>
    <w:rsid w:val="2752C6D9"/>
    <w:rsid w:val="2789CD49"/>
    <w:rsid w:val="279E9E8D"/>
    <w:rsid w:val="27CC0300"/>
    <w:rsid w:val="2801254D"/>
    <w:rsid w:val="28093DEB"/>
    <w:rsid w:val="280D35AB"/>
    <w:rsid w:val="2829ED31"/>
    <w:rsid w:val="283DC351"/>
    <w:rsid w:val="284F95A0"/>
    <w:rsid w:val="28797900"/>
    <w:rsid w:val="28E10B62"/>
    <w:rsid w:val="2991CFA4"/>
    <w:rsid w:val="2997F6C2"/>
    <w:rsid w:val="29A8B6DD"/>
    <w:rsid w:val="2A2E71BE"/>
    <w:rsid w:val="2A6FAA07"/>
    <w:rsid w:val="2AB03239"/>
    <w:rsid w:val="2AC7B88C"/>
    <w:rsid w:val="2AD93BEB"/>
    <w:rsid w:val="2B3EA906"/>
    <w:rsid w:val="2B44D66D"/>
    <w:rsid w:val="2B6BA688"/>
    <w:rsid w:val="2BD31DBD"/>
    <w:rsid w:val="2BDD9AF9"/>
    <w:rsid w:val="2BF54D3E"/>
    <w:rsid w:val="2C11ED8E"/>
    <w:rsid w:val="2C3D8A4A"/>
    <w:rsid w:val="2C6F10BB"/>
    <w:rsid w:val="2C7C5A1B"/>
    <w:rsid w:val="2CA4DCB5"/>
    <w:rsid w:val="2CDC82FB"/>
    <w:rsid w:val="2CF5D670"/>
    <w:rsid w:val="2D367741"/>
    <w:rsid w:val="2D3E6F77"/>
    <w:rsid w:val="2DD26A3F"/>
    <w:rsid w:val="2E3DDA2F"/>
    <w:rsid w:val="2EE38374"/>
    <w:rsid w:val="2F7C1B78"/>
    <w:rsid w:val="3013B858"/>
    <w:rsid w:val="3098DFDE"/>
    <w:rsid w:val="309F06FC"/>
    <w:rsid w:val="30B7180D"/>
    <w:rsid w:val="3109A65A"/>
    <w:rsid w:val="3110FB6D"/>
    <w:rsid w:val="3157273F"/>
    <w:rsid w:val="31A2712F"/>
    <w:rsid w:val="32595C8F"/>
    <w:rsid w:val="3272B6C2"/>
    <w:rsid w:val="3277FD82"/>
    <w:rsid w:val="3278DDE0"/>
    <w:rsid w:val="32A6F154"/>
    <w:rsid w:val="32AA8B76"/>
    <w:rsid w:val="32BC9B43"/>
    <w:rsid w:val="32E81119"/>
    <w:rsid w:val="32EA9F80"/>
    <w:rsid w:val="331047EF"/>
    <w:rsid w:val="33179D02"/>
    <w:rsid w:val="3365029F"/>
    <w:rsid w:val="337C4813"/>
    <w:rsid w:val="33FBB8B5"/>
    <w:rsid w:val="35399C9B"/>
    <w:rsid w:val="353F90FE"/>
    <w:rsid w:val="35C7E097"/>
    <w:rsid w:val="365C0727"/>
    <w:rsid w:val="36CE7C90"/>
    <w:rsid w:val="36DA27C1"/>
    <w:rsid w:val="372C9AE1"/>
    <w:rsid w:val="3744C71F"/>
    <w:rsid w:val="37DC312E"/>
    <w:rsid w:val="37F13543"/>
    <w:rsid w:val="38030792"/>
    <w:rsid w:val="38420A34"/>
    <w:rsid w:val="385D0296"/>
    <w:rsid w:val="38B3FEA5"/>
    <w:rsid w:val="38C8CFE9"/>
    <w:rsid w:val="38DBC5AB"/>
    <w:rsid w:val="38F028AB"/>
    <w:rsid w:val="38F46CA5"/>
    <w:rsid w:val="3925F316"/>
    <w:rsid w:val="399AE67C"/>
    <w:rsid w:val="39CC56D8"/>
    <w:rsid w:val="3AC9F429"/>
    <w:rsid w:val="3ACFA44F"/>
    <w:rsid w:val="3B1AC25C"/>
    <w:rsid w:val="3B28715E"/>
    <w:rsid w:val="3B341C8F"/>
    <w:rsid w:val="3B611A11"/>
    <w:rsid w:val="3B6D684D"/>
    <w:rsid w:val="3BA076A9"/>
    <w:rsid w:val="3C0D8835"/>
    <w:rsid w:val="3C2B75EF"/>
    <w:rsid w:val="3C7C7DB1"/>
    <w:rsid w:val="3C7F7CA6"/>
    <w:rsid w:val="3CA97B33"/>
    <w:rsid w:val="3CA9C5A8"/>
    <w:rsid w:val="3CBB007F"/>
    <w:rsid w:val="3CFBEE53"/>
    <w:rsid w:val="3D5C1075"/>
    <w:rsid w:val="3D7B5EF5"/>
    <w:rsid w:val="3DAB51CF"/>
    <w:rsid w:val="3E63D0C6"/>
    <w:rsid w:val="3ECF82EC"/>
    <w:rsid w:val="3F35E759"/>
    <w:rsid w:val="3F612531"/>
    <w:rsid w:val="3F6A39EE"/>
    <w:rsid w:val="3FD978E4"/>
    <w:rsid w:val="40062CEC"/>
    <w:rsid w:val="400D81FF"/>
    <w:rsid w:val="401AFE30"/>
    <w:rsid w:val="404D6040"/>
    <w:rsid w:val="409EF7C1"/>
    <w:rsid w:val="40B9D3DC"/>
    <w:rsid w:val="40D7CCC4"/>
    <w:rsid w:val="4155E321"/>
    <w:rsid w:val="4165F64C"/>
    <w:rsid w:val="418E71A2"/>
    <w:rsid w:val="421BAB78"/>
    <w:rsid w:val="42474834"/>
    <w:rsid w:val="4248A8FA"/>
    <w:rsid w:val="42CB41C5"/>
    <w:rsid w:val="42D8BDF6"/>
    <w:rsid w:val="431E243A"/>
    <w:rsid w:val="431F15AB"/>
    <w:rsid w:val="4369D5CF"/>
    <w:rsid w:val="4377AFE9"/>
    <w:rsid w:val="43A4E03C"/>
    <w:rsid w:val="43DC2829"/>
    <w:rsid w:val="4436232D"/>
    <w:rsid w:val="44E15F0D"/>
    <w:rsid w:val="44E6E76F"/>
    <w:rsid w:val="450C8FDE"/>
    <w:rsid w:val="4540E273"/>
    <w:rsid w:val="4570DC91"/>
    <w:rsid w:val="45A55AB3"/>
    <w:rsid w:val="46123131"/>
    <w:rsid w:val="463CC4C2"/>
    <w:rsid w:val="4648BA68"/>
    <w:rsid w:val="46A29DC8"/>
    <w:rsid w:val="4725C0A2"/>
    <w:rsid w:val="479898D6"/>
    <w:rsid w:val="47FEA239"/>
    <w:rsid w:val="4819360A"/>
    <w:rsid w:val="4825834B"/>
    <w:rsid w:val="482B9FBB"/>
    <w:rsid w:val="48631A79"/>
    <w:rsid w:val="48CA91AE"/>
    <w:rsid w:val="491A05D9"/>
    <w:rsid w:val="497433AE"/>
    <w:rsid w:val="49805B2A"/>
    <w:rsid w:val="498848B0"/>
    <w:rsid w:val="49B60274"/>
    <w:rsid w:val="49C4D5CE"/>
    <w:rsid w:val="49CDFBE1"/>
    <w:rsid w:val="4A1D700C"/>
    <w:rsid w:val="4A564B90"/>
    <w:rsid w:val="4A574C7A"/>
    <w:rsid w:val="4B0A0EC7"/>
    <w:rsid w:val="4B0CD892"/>
    <w:rsid w:val="4B1DB216"/>
    <w:rsid w:val="4B241911"/>
    <w:rsid w:val="4B88095A"/>
    <w:rsid w:val="4C0D78FA"/>
    <w:rsid w:val="4C436765"/>
    <w:rsid w:val="4C7E3F76"/>
    <w:rsid w:val="4C9D8DF6"/>
    <w:rsid w:val="4E4BC81E"/>
    <w:rsid w:val="4E4C66DA"/>
    <w:rsid w:val="4EBDBC8F"/>
    <w:rsid w:val="4EFE2A8F"/>
    <w:rsid w:val="4F2533C4"/>
    <w:rsid w:val="4F55269E"/>
    <w:rsid w:val="4FE69C60"/>
    <w:rsid w:val="4FEF9CAE"/>
    <w:rsid w:val="500194C2"/>
    <w:rsid w:val="502CFEAD"/>
    <w:rsid w:val="5047EC77"/>
    <w:rsid w:val="50B9E0E8"/>
    <w:rsid w:val="51248046"/>
    <w:rsid w:val="515F2CCA"/>
    <w:rsid w:val="517E7B4A"/>
    <w:rsid w:val="51AB78CC"/>
    <w:rsid w:val="51FC0D7B"/>
    <w:rsid w:val="52893A90"/>
    <w:rsid w:val="52A3F85D"/>
    <w:rsid w:val="5358522E"/>
    <w:rsid w:val="536D2372"/>
    <w:rsid w:val="53851CDF"/>
    <w:rsid w:val="53EAF5E5"/>
    <w:rsid w:val="53F11D03"/>
    <w:rsid w:val="543FD193"/>
    <w:rsid w:val="544C1ED4"/>
    <w:rsid w:val="54888712"/>
    <w:rsid w:val="54F48736"/>
    <w:rsid w:val="553FA543"/>
    <w:rsid w:val="55AB7296"/>
    <w:rsid w:val="55B2C7A9"/>
    <w:rsid w:val="55C4CCC9"/>
    <w:rsid w:val="5612E9CB"/>
    <w:rsid w:val="564A6489"/>
    <w:rsid w:val="56625DF6"/>
    <w:rsid w:val="56A8B5AB"/>
    <w:rsid w:val="56BC8BCB"/>
    <w:rsid w:val="56C3AE0D"/>
    <w:rsid w:val="574DCEBC"/>
    <w:rsid w:val="578B26B7"/>
    <w:rsid w:val="57D3034E"/>
    <w:rsid w:val="57D4C742"/>
    <w:rsid w:val="57E69991"/>
    <w:rsid w:val="57F34920"/>
    <w:rsid w:val="5819BE31"/>
    <w:rsid w:val="58360DBC"/>
    <w:rsid w:val="585266E4"/>
    <w:rsid w:val="5876AE8D"/>
    <w:rsid w:val="588BB2A2"/>
    <w:rsid w:val="58EE7186"/>
    <w:rsid w:val="5919F69E"/>
    <w:rsid w:val="593C76E4"/>
    <w:rsid w:val="594E4933"/>
    <w:rsid w:val="59547051"/>
    <w:rsid w:val="59613EF5"/>
    <w:rsid w:val="598F1981"/>
    <w:rsid w:val="59AE9E26"/>
    <w:rsid w:val="59C69793"/>
    <w:rsid w:val="59F21E0B"/>
    <w:rsid w:val="5A3FE117"/>
    <w:rsid w:val="5AAA8075"/>
    <w:rsid w:val="5B2FA7FB"/>
    <w:rsid w:val="5BAF189D"/>
    <w:rsid w:val="5BE6935B"/>
    <w:rsid w:val="5BF40F8C"/>
    <w:rsid w:val="5C14D771"/>
    <w:rsid w:val="5C78091D"/>
    <w:rsid w:val="5C8B799B"/>
    <w:rsid w:val="5CAC5BB2"/>
    <w:rsid w:val="5D1E5023"/>
    <w:rsid w:val="5D247741"/>
    <w:rsid w:val="5D7B7350"/>
    <w:rsid w:val="5E017675"/>
    <w:rsid w:val="5E205990"/>
    <w:rsid w:val="5E21BA56"/>
    <w:rsid w:val="5E93AEC7"/>
    <w:rsid w:val="5EC6D367"/>
    <w:rsid w:val="5F23C3C3"/>
    <w:rsid w:val="5F4C07F9"/>
    <w:rsid w:val="5F4C7833"/>
    <w:rsid w:val="5F7DF198"/>
    <w:rsid w:val="5FBC8E98"/>
    <w:rsid w:val="5FCE93B8"/>
    <w:rsid w:val="5FD192AD"/>
    <w:rsid w:val="604E045A"/>
    <w:rsid w:val="607B01DC"/>
    <w:rsid w:val="60AE267C"/>
    <w:rsid w:val="60C6A051"/>
    <w:rsid w:val="60CD74FC"/>
    <w:rsid w:val="612C1093"/>
    <w:rsid w:val="61516E8D"/>
    <w:rsid w:val="61A54273"/>
    <w:rsid w:val="61AB6991"/>
    <w:rsid w:val="61B5E6CD"/>
    <w:rsid w:val="61D41E01"/>
    <w:rsid w:val="6287FD60"/>
    <w:rsid w:val="62EDA395"/>
    <w:rsid w:val="635842F3"/>
    <w:rsid w:val="636D1437"/>
    <w:rsid w:val="63D18C77"/>
    <w:rsid w:val="63D7B395"/>
    <w:rsid w:val="651D1F5F"/>
    <w:rsid w:val="653AF9C9"/>
    <w:rsid w:val="6560525A"/>
    <w:rsid w:val="656DC17F"/>
    <w:rsid w:val="658F13D0"/>
    <w:rsid w:val="661D57CC"/>
    <w:rsid w:val="662AD3FD"/>
    <w:rsid w:val="666CD594"/>
    <w:rsid w:val="670F7018"/>
    <w:rsid w:val="672E3E30"/>
    <w:rsid w:val="673A293E"/>
    <w:rsid w:val="6768EAB4"/>
    <w:rsid w:val="6838FD76"/>
    <w:rsid w:val="68A55171"/>
    <w:rsid w:val="68F770BA"/>
    <w:rsid w:val="69621018"/>
    <w:rsid w:val="698EDAC9"/>
    <w:rsid w:val="6A12A8CD"/>
    <w:rsid w:val="6A4726EF"/>
    <w:rsid w:val="6A657A4B"/>
    <w:rsid w:val="6A8F2ADA"/>
    <w:rsid w:val="6B5B357C"/>
    <w:rsid w:val="6BBC8593"/>
    <w:rsid w:val="6BC11B8E"/>
    <w:rsid w:val="6BCE8AB3"/>
    <w:rsid w:val="6BE98315"/>
    <w:rsid w:val="6C2AFB3B"/>
    <w:rsid w:val="6C46A642"/>
    <w:rsid w:val="6C6C1BE0"/>
    <w:rsid w:val="6C946016"/>
    <w:rsid w:val="6CBFEFC6"/>
    <w:rsid w:val="6CCD6BF7"/>
    <w:rsid w:val="6CDAB238"/>
    <w:rsid w:val="6D08187B"/>
    <w:rsid w:val="6D246806"/>
    <w:rsid w:val="6D5BE2C4"/>
    <w:rsid w:val="6D6F8613"/>
    <w:rsid w:val="6D88E046"/>
    <w:rsid w:val="6DE2A879"/>
    <w:rsid w:val="6DF67E99"/>
    <w:rsid w:val="6ECE193F"/>
    <w:rsid w:val="6EE1EF5F"/>
    <w:rsid w:val="6F71EE17"/>
    <w:rsid w:val="6FB03960"/>
    <w:rsid w:val="6FE227CC"/>
    <w:rsid w:val="6FEFA3FD"/>
    <w:rsid w:val="6FF6F910"/>
    <w:rsid w:val="70167A61"/>
    <w:rsid w:val="702A5081"/>
    <w:rsid w:val="7061986E"/>
    <w:rsid w:val="70923969"/>
    <w:rsid w:val="71B8D687"/>
    <w:rsid w:val="71D906F4"/>
    <w:rsid w:val="727749CB"/>
    <w:rsid w:val="7281C707"/>
    <w:rsid w:val="72A8F761"/>
    <w:rsid w:val="72F6BA6D"/>
    <w:rsid w:val="7353AAC9"/>
    <w:rsid w:val="7365AFE9"/>
    <w:rsid w:val="73750680"/>
    <w:rsid w:val="739A027E"/>
    <w:rsid w:val="73AB12C3"/>
    <w:rsid w:val="73C5D20B"/>
    <w:rsid w:val="740FDED4"/>
    <w:rsid w:val="74121E0D"/>
    <w:rsid w:val="7476964D"/>
    <w:rsid w:val="747DEB60"/>
    <w:rsid w:val="74D09151"/>
    <w:rsid w:val="7587AF82"/>
    <w:rsid w:val="758ED1C4"/>
    <w:rsid w:val="75D3FB84"/>
    <w:rsid w:val="75D851A2"/>
    <w:rsid w:val="75DB5097"/>
    <w:rsid w:val="76046AA9"/>
    <w:rsid w:val="76054F24"/>
    <w:rsid w:val="7657C244"/>
    <w:rsid w:val="76AA6835"/>
    <w:rsid w:val="76BF3979"/>
    <w:rsid w:val="76D732E6"/>
    <w:rsid w:val="7743330A"/>
    <w:rsid w:val="775E5AE9"/>
    <w:rsid w:val="77ADD268"/>
    <w:rsid w:val="77B5277B"/>
    <w:rsid w:val="77BFA4B7"/>
    <w:rsid w:val="77DA9D19"/>
    <w:rsid w:val="783353E4"/>
    <w:rsid w:val="78C60DDF"/>
    <w:rsid w:val="78ED3B1E"/>
    <w:rsid w:val="78FD889D"/>
    <w:rsid w:val="790B9781"/>
    <w:rsid w:val="790F5AEC"/>
    <w:rsid w:val="7916E2D0"/>
    <w:rsid w:val="7922FE3B"/>
    <w:rsid w:val="797D2C10"/>
    <w:rsid w:val="798EFE5F"/>
    <w:rsid w:val="7A7B5B70"/>
    <w:rsid w:val="7A9FE4C3"/>
    <w:rsid w:val="7ACCAF74"/>
    <w:rsid w:val="7B1E8000"/>
    <w:rsid w:val="7B251955"/>
    <w:rsid w:val="7B777F69"/>
    <w:rsid w:val="7BD019A7"/>
    <w:rsid w:val="7C2715B6"/>
    <w:rsid w:val="7C4240E9"/>
    <w:rsid w:val="7C469707"/>
    <w:rsid w:val="7C75940B"/>
    <w:rsid w:val="7D31D4FC"/>
    <w:rsid w:val="7D43E728"/>
    <w:rsid w:val="7D5ED27E"/>
    <w:rsid w:val="7DC8242E"/>
    <w:rsid w:val="7DCBB48F"/>
    <w:rsid w:val="7E42BB60"/>
    <w:rsid w:val="7E6863CF"/>
    <w:rsid w:val="7E8B2194"/>
    <w:rsid w:val="7ED43122"/>
    <w:rsid w:val="7EE2F056"/>
    <w:rsid w:val="7F14D1F3"/>
    <w:rsid w:val="7F582AB3"/>
    <w:rsid w:val="7F9898B3"/>
    <w:rsid w:val="7FCA1F24"/>
    <w:rsid w:val="7FF2C688"/>
    <w:rsid w:val="7FFE71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B2A92"/>
  <w15:chartTrackingRefBased/>
  <w15:docId w15:val="{45538E24-8402-254D-AB31-382F76A40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1"/>
    <w:unhideWhenUsed/>
    <w:qFormat/>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1"/>
      </w:numPr>
      <w:contextualSpacing/>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PageNumber">
    <w:name w:val="page number"/>
    <w:basedOn w:val="DefaultParagraphFont"/>
    <w:uiPriority w:val="99"/>
    <w:semiHidden/>
    <w:unhideWhenUsed/>
    <w:rsid w:val="00DD1DD2"/>
  </w:style>
  <w:style w:type="paragraph" w:customStyle="1" w:styleId="paragraph">
    <w:name w:val="paragraph"/>
    <w:basedOn w:val="Normal"/>
    <w:rsid w:val="00BD6A7A"/>
    <w:pPr>
      <w:spacing w:before="100" w:beforeAutospacing="1" w:after="100" w:afterAutospacing="1" w:line="240" w:lineRule="auto"/>
      <w:ind w:firstLine="0"/>
    </w:pPr>
    <w:rPr>
      <w:rFonts w:ascii="Times New Roman" w:eastAsia="Times New Roman" w:hAnsi="Times New Roman" w:cs="Times New Roman"/>
      <w:kern w:val="0"/>
      <w:lang w:val="en-SG" w:eastAsia="en-GB"/>
    </w:rPr>
  </w:style>
  <w:style w:type="character" w:customStyle="1" w:styleId="normaltextrun">
    <w:name w:val="normaltextrun"/>
    <w:basedOn w:val="DefaultParagraphFont"/>
    <w:rsid w:val="00BD6A7A"/>
  </w:style>
  <w:style w:type="character" w:customStyle="1" w:styleId="eop">
    <w:name w:val="eop"/>
    <w:basedOn w:val="DefaultParagraphFont"/>
    <w:rsid w:val="00BD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26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45069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3910102">
      <w:bodyDiv w:val="1"/>
      <w:marLeft w:val="0"/>
      <w:marRight w:val="0"/>
      <w:marTop w:val="0"/>
      <w:marBottom w:val="0"/>
      <w:divBdr>
        <w:top w:val="none" w:sz="0" w:space="0" w:color="auto"/>
        <w:left w:val="none" w:sz="0" w:space="0" w:color="auto"/>
        <w:bottom w:val="none" w:sz="0" w:space="0" w:color="auto"/>
        <w:right w:val="none" w:sz="0" w:space="0" w:color="auto"/>
      </w:divBdr>
    </w:div>
    <w:div w:id="2175910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9453530">
      <w:bodyDiv w:val="1"/>
      <w:marLeft w:val="0"/>
      <w:marRight w:val="0"/>
      <w:marTop w:val="0"/>
      <w:marBottom w:val="0"/>
      <w:divBdr>
        <w:top w:val="none" w:sz="0" w:space="0" w:color="auto"/>
        <w:left w:val="none" w:sz="0" w:space="0" w:color="auto"/>
        <w:bottom w:val="none" w:sz="0" w:space="0" w:color="auto"/>
        <w:right w:val="none" w:sz="0" w:space="0" w:color="auto"/>
      </w:divBdr>
    </w:div>
    <w:div w:id="291331072">
      <w:bodyDiv w:val="1"/>
      <w:marLeft w:val="0"/>
      <w:marRight w:val="0"/>
      <w:marTop w:val="0"/>
      <w:marBottom w:val="0"/>
      <w:divBdr>
        <w:top w:val="none" w:sz="0" w:space="0" w:color="auto"/>
        <w:left w:val="none" w:sz="0" w:space="0" w:color="auto"/>
        <w:bottom w:val="none" w:sz="0" w:space="0" w:color="auto"/>
        <w:right w:val="none" w:sz="0" w:space="0" w:color="auto"/>
      </w:divBdr>
    </w:div>
    <w:div w:id="30030919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2437076">
      <w:bodyDiv w:val="1"/>
      <w:marLeft w:val="0"/>
      <w:marRight w:val="0"/>
      <w:marTop w:val="0"/>
      <w:marBottom w:val="0"/>
      <w:divBdr>
        <w:top w:val="none" w:sz="0" w:space="0" w:color="auto"/>
        <w:left w:val="none" w:sz="0" w:space="0" w:color="auto"/>
        <w:bottom w:val="none" w:sz="0" w:space="0" w:color="auto"/>
        <w:right w:val="none" w:sz="0" w:space="0" w:color="auto"/>
      </w:divBdr>
    </w:div>
    <w:div w:id="35785713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277512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1211442">
      <w:bodyDiv w:val="1"/>
      <w:marLeft w:val="0"/>
      <w:marRight w:val="0"/>
      <w:marTop w:val="0"/>
      <w:marBottom w:val="0"/>
      <w:divBdr>
        <w:top w:val="none" w:sz="0" w:space="0" w:color="auto"/>
        <w:left w:val="none" w:sz="0" w:space="0" w:color="auto"/>
        <w:bottom w:val="none" w:sz="0" w:space="0" w:color="auto"/>
        <w:right w:val="none" w:sz="0" w:space="0" w:color="auto"/>
      </w:divBdr>
    </w:div>
    <w:div w:id="549608414">
      <w:bodyDiv w:val="1"/>
      <w:marLeft w:val="0"/>
      <w:marRight w:val="0"/>
      <w:marTop w:val="0"/>
      <w:marBottom w:val="0"/>
      <w:divBdr>
        <w:top w:val="none" w:sz="0" w:space="0" w:color="auto"/>
        <w:left w:val="none" w:sz="0" w:space="0" w:color="auto"/>
        <w:bottom w:val="none" w:sz="0" w:space="0" w:color="auto"/>
        <w:right w:val="none" w:sz="0" w:space="0" w:color="auto"/>
      </w:divBdr>
      <w:divsChild>
        <w:div w:id="519785102">
          <w:marLeft w:val="0"/>
          <w:marRight w:val="0"/>
          <w:marTop w:val="0"/>
          <w:marBottom w:val="0"/>
          <w:divBdr>
            <w:top w:val="none" w:sz="0" w:space="0" w:color="auto"/>
            <w:left w:val="none" w:sz="0" w:space="0" w:color="auto"/>
            <w:bottom w:val="none" w:sz="0" w:space="0" w:color="auto"/>
            <w:right w:val="none" w:sz="0" w:space="0" w:color="auto"/>
          </w:divBdr>
        </w:div>
        <w:div w:id="1068454451">
          <w:marLeft w:val="0"/>
          <w:marRight w:val="0"/>
          <w:marTop w:val="0"/>
          <w:marBottom w:val="0"/>
          <w:divBdr>
            <w:top w:val="none" w:sz="0" w:space="0" w:color="auto"/>
            <w:left w:val="none" w:sz="0" w:space="0" w:color="auto"/>
            <w:bottom w:val="none" w:sz="0" w:space="0" w:color="auto"/>
            <w:right w:val="none" w:sz="0" w:space="0" w:color="auto"/>
          </w:divBdr>
        </w:div>
      </w:divsChild>
    </w:div>
    <w:div w:id="566301097">
      <w:bodyDiv w:val="1"/>
      <w:marLeft w:val="0"/>
      <w:marRight w:val="0"/>
      <w:marTop w:val="0"/>
      <w:marBottom w:val="0"/>
      <w:divBdr>
        <w:top w:val="none" w:sz="0" w:space="0" w:color="auto"/>
        <w:left w:val="none" w:sz="0" w:space="0" w:color="auto"/>
        <w:bottom w:val="none" w:sz="0" w:space="0" w:color="auto"/>
        <w:right w:val="none" w:sz="0" w:space="0" w:color="auto"/>
      </w:divBdr>
    </w:div>
    <w:div w:id="5944849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89686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88937030">
      <w:bodyDiv w:val="1"/>
      <w:marLeft w:val="0"/>
      <w:marRight w:val="0"/>
      <w:marTop w:val="0"/>
      <w:marBottom w:val="0"/>
      <w:divBdr>
        <w:top w:val="none" w:sz="0" w:space="0" w:color="auto"/>
        <w:left w:val="none" w:sz="0" w:space="0" w:color="auto"/>
        <w:bottom w:val="none" w:sz="0" w:space="0" w:color="auto"/>
        <w:right w:val="none" w:sz="0" w:space="0" w:color="auto"/>
      </w:divBdr>
    </w:div>
    <w:div w:id="811141655">
      <w:bodyDiv w:val="1"/>
      <w:marLeft w:val="0"/>
      <w:marRight w:val="0"/>
      <w:marTop w:val="0"/>
      <w:marBottom w:val="0"/>
      <w:divBdr>
        <w:top w:val="none" w:sz="0" w:space="0" w:color="auto"/>
        <w:left w:val="none" w:sz="0" w:space="0" w:color="auto"/>
        <w:bottom w:val="none" w:sz="0" w:space="0" w:color="auto"/>
        <w:right w:val="none" w:sz="0" w:space="0" w:color="auto"/>
      </w:divBdr>
    </w:div>
    <w:div w:id="927814847">
      <w:bodyDiv w:val="1"/>
      <w:marLeft w:val="0"/>
      <w:marRight w:val="0"/>
      <w:marTop w:val="0"/>
      <w:marBottom w:val="0"/>
      <w:divBdr>
        <w:top w:val="none" w:sz="0" w:space="0" w:color="auto"/>
        <w:left w:val="none" w:sz="0" w:space="0" w:color="auto"/>
        <w:bottom w:val="none" w:sz="0" w:space="0" w:color="auto"/>
        <w:right w:val="none" w:sz="0" w:space="0" w:color="auto"/>
      </w:divBdr>
    </w:div>
    <w:div w:id="1005789702">
      <w:bodyDiv w:val="1"/>
      <w:marLeft w:val="0"/>
      <w:marRight w:val="0"/>
      <w:marTop w:val="0"/>
      <w:marBottom w:val="0"/>
      <w:divBdr>
        <w:top w:val="none" w:sz="0" w:space="0" w:color="auto"/>
        <w:left w:val="none" w:sz="0" w:space="0" w:color="auto"/>
        <w:bottom w:val="none" w:sz="0" w:space="0" w:color="auto"/>
        <w:right w:val="none" w:sz="0" w:space="0" w:color="auto"/>
      </w:divBdr>
    </w:div>
    <w:div w:id="1009061085">
      <w:bodyDiv w:val="1"/>
      <w:marLeft w:val="0"/>
      <w:marRight w:val="0"/>
      <w:marTop w:val="0"/>
      <w:marBottom w:val="0"/>
      <w:divBdr>
        <w:top w:val="none" w:sz="0" w:space="0" w:color="auto"/>
        <w:left w:val="none" w:sz="0" w:space="0" w:color="auto"/>
        <w:bottom w:val="none" w:sz="0" w:space="0" w:color="auto"/>
        <w:right w:val="none" w:sz="0" w:space="0" w:color="auto"/>
      </w:divBdr>
      <w:divsChild>
        <w:div w:id="453181516">
          <w:marLeft w:val="0"/>
          <w:marRight w:val="0"/>
          <w:marTop w:val="0"/>
          <w:marBottom w:val="0"/>
          <w:divBdr>
            <w:top w:val="none" w:sz="0" w:space="0" w:color="auto"/>
            <w:left w:val="none" w:sz="0" w:space="0" w:color="auto"/>
            <w:bottom w:val="none" w:sz="0" w:space="0" w:color="auto"/>
            <w:right w:val="none" w:sz="0" w:space="0" w:color="auto"/>
          </w:divBdr>
        </w:div>
        <w:div w:id="1446655131">
          <w:marLeft w:val="0"/>
          <w:marRight w:val="0"/>
          <w:marTop w:val="0"/>
          <w:marBottom w:val="0"/>
          <w:divBdr>
            <w:top w:val="none" w:sz="0" w:space="0" w:color="auto"/>
            <w:left w:val="none" w:sz="0" w:space="0" w:color="auto"/>
            <w:bottom w:val="none" w:sz="0" w:space="0" w:color="auto"/>
            <w:right w:val="none" w:sz="0" w:space="0" w:color="auto"/>
          </w:divBdr>
        </w:div>
        <w:div w:id="1509757135">
          <w:marLeft w:val="0"/>
          <w:marRight w:val="0"/>
          <w:marTop w:val="0"/>
          <w:marBottom w:val="0"/>
          <w:divBdr>
            <w:top w:val="none" w:sz="0" w:space="0" w:color="auto"/>
            <w:left w:val="none" w:sz="0" w:space="0" w:color="auto"/>
            <w:bottom w:val="none" w:sz="0" w:space="0" w:color="auto"/>
            <w:right w:val="none" w:sz="0" w:space="0" w:color="auto"/>
          </w:divBdr>
        </w:div>
        <w:div w:id="1908421104">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4423123">
      <w:bodyDiv w:val="1"/>
      <w:marLeft w:val="0"/>
      <w:marRight w:val="0"/>
      <w:marTop w:val="0"/>
      <w:marBottom w:val="0"/>
      <w:divBdr>
        <w:top w:val="none" w:sz="0" w:space="0" w:color="auto"/>
        <w:left w:val="none" w:sz="0" w:space="0" w:color="auto"/>
        <w:bottom w:val="none" w:sz="0" w:space="0" w:color="auto"/>
        <w:right w:val="none" w:sz="0" w:space="0" w:color="auto"/>
      </w:divBdr>
    </w:div>
    <w:div w:id="1137648189">
      <w:bodyDiv w:val="1"/>
      <w:marLeft w:val="0"/>
      <w:marRight w:val="0"/>
      <w:marTop w:val="0"/>
      <w:marBottom w:val="0"/>
      <w:divBdr>
        <w:top w:val="none" w:sz="0" w:space="0" w:color="auto"/>
        <w:left w:val="none" w:sz="0" w:space="0" w:color="auto"/>
        <w:bottom w:val="none" w:sz="0" w:space="0" w:color="auto"/>
        <w:right w:val="none" w:sz="0" w:space="0" w:color="auto"/>
      </w:divBdr>
    </w:div>
    <w:div w:id="115599846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550212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6277124">
      <w:bodyDiv w:val="1"/>
      <w:marLeft w:val="0"/>
      <w:marRight w:val="0"/>
      <w:marTop w:val="0"/>
      <w:marBottom w:val="0"/>
      <w:divBdr>
        <w:top w:val="none" w:sz="0" w:space="0" w:color="auto"/>
        <w:left w:val="none" w:sz="0" w:space="0" w:color="auto"/>
        <w:bottom w:val="none" w:sz="0" w:space="0" w:color="auto"/>
        <w:right w:val="none" w:sz="0" w:space="0" w:color="auto"/>
      </w:divBdr>
    </w:div>
    <w:div w:id="141092663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968447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303561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655869">
      <w:bodyDiv w:val="1"/>
      <w:marLeft w:val="0"/>
      <w:marRight w:val="0"/>
      <w:marTop w:val="0"/>
      <w:marBottom w:val="0"/>
      <w:divBdr>
        <w:top w:val="none" w:sz="0" w:space="0" w:color="auto"/>
        <w:left w:val="none" w:sz="0" w:space="0" w:color="auto"/>
        <w:bottom w:val="none" w:sz="0" w:space="0" w:color="auto"/>
        <w:right w:val="none" w:sz="0" w:space="0" w:color="auto"/>
      </w:divBdr>
    </w:div>
    <w:div w:id="1613702169">
      <w:bodyDiv w:val="1"/>
      <w:marLeft w:val="0"/>
      <w:marRight w:val="0"/>
      <w:marTop w:val="0"/>
      <w:marBottom w:val="0"/>
      <w:divBdr>
        <w:top w:val="none" w:sz="0" w:space="0" w:color="auto"/>
        <w:left w:val="none" w:sz="0" w:space="0" w:color="auto"/>
        <w:bottom w:val="none" w:sz="0" w:space="0" w:color="auto"/>
        <w:right w:val="none" w:sz="0" w:space="0" w:color="auto"/>
      </w:divBdr>
    </w:div>
    <w:div w:id="1731734144">
      <w:bodyDiv w:val="1"/>
      <w:marLeft w:val="0"/>
      <w:marRight w:val="0"/>
      <w:marTop w:val="0"/>
      <w:marBottom w:val="0"/>
      <w:divBdr>
        <w:top w:val="none" w:sz="0" w:space="0" w:color="auto"/>
        <w:left w:val="none" w:sz="0" w:space="0" w:color="auto"/>
        <w:bottom w:val="none" w:sz="0" w:space="0" w:color="auto"/>
        <w:right w:val="none" w:sz="0" w:space="0" w:color="auto"/>
      </w:divBdr>
    </w:div>
    <w:div w:id="17443763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4786077">
      <w:bodyDiv w:val="1"/>
      <w:marLeft w:val="0"/>
      <w:marRight w:val="0"/>
      <w:marTop w:val="0"/>
      <w:marBottom w:val="0"/>
      <w:divBdr>
        <w:top w:val="none" w:sz="0" w:space="0" w:color="auto"/>
        <w:left w:val="none" w:sz="0" w:space="0" w:color="auto"/>
        <w:bottom w:val="none" w:sz="0" w:space="0" w:color="auto"/>
        <w:right w:val="none" w:sz="0" w:space="0" w:color="auto"/>
      </w:divBdr>
    </w:div>
    <w:div w:id="181536669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0653938">
      <w:bodyDiv w:val="1"/>
      <w:marLeft w:val="0"/>
      <w:marRight w:val="0"/>
      <w:marTop w:val="0"/>
      <w:marBottom w:val="0"/>
      <w:divBdr>
        <w:top w:val="none" w:sz="0" w:space="0" w:color="auto"/>
        <w:left w:val="none" w:sz="0" w:space="0" w:color="auto"/>
        <w:bottom w:val="none" w:sz="0" w:space="0" w:color="auto"/>
        <w:right w:val="none" w:sz="0" w:space="0" w:color="auto"/>
      </w:divBdr>
    </w:div>
    <w:div w:id="18967746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726419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6172827">
      <w:bodyDiv w:val="1"/>
      <w:marLeft w:val="0"/>
      <w:marRight w:val="0"/>
      <w:marTop w:val="0"/>
      <w:marBottom w:val="0"/>
      <w:divBdr>
        <w:top w:val="none" w:sz="0" w:space="0" w:color="auto"/>
        <w:left w:val="none" w:sz="0" w:space="0" w:color="auto"/>
        <w:bottom w:val="none" w:sz="0" w:space="0" w:color="auto"/>
        <w:right w:val="none" w:sz="0" w:space="0" w:color="auto"/>
      </w:divBdr>
    </w:div>
    <w:div w:id="213883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g"/><Relationship Id="R03608c5c52d4433d"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jaya\Library\Containers\com.microsoft.Word\Data\Library\Application%20Support\Microsoft\Office\16.0\DTS\en-GB%7b3571108F-1A35-C642-A051-5507FE8C67BF%7d\%7bB44C9F4B-4EE8-1840-A8FC-8DCE3A4FC0DF%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D162B97FCF244CACC3BF5F6292FA36"/>
        <w:category>
          <w:name w:val="General"/>
          <w:gallery w:val="placeholder"/>
        </w:category>
        <w:types>
          <w:type w:val="bbPlcHdr"/>
        </w:types>
        <w:behaviors>
          <w:behavior w:val="content"/>
        </w:behaviors>
        <w:guid w:val="{A159A3ED-451E-D84B-8FE2-DD4C16BFB0E1}"/>
      </w:docPartPr>
      <w:docPartBody>
        <w:p w:rsidR="00DF33E0" w:rsidRDefault="00EC011C">
          <w:pPr>
            <w:pStyle w:val="97D162B97FCF244CACC3BF5F6292FA36"/>
          </w:pPr>
          <w:r>
            <w:rPr>
              <w:lang w:val="en-GB"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11C"/>
    <w:rsid w:val="000C7B50"/>
    <w:rsid w:val="00311CDE"/>
    <w:rsid w:val="00315CA1"/>
    <w:rsid w:val="0068580D"/>
    <w:rsid w:val="00B539A7"/>
    <w:rsid w:val="00BA12F7"/>
    <w:rsid w:val="00BF7598"/>
    <w:rsid w:val="00D05646"/>
    <w:rsid w:val="00D55D6E"/>
    <w:rsid w:val="00DF33E0"/>
    <w:rsid w:val="00E26862"/>
    <w:rsid w:val="00EC011C"/>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customStyle="1" w:styleId="97D162B97FCF244CACC3BF5F6292FA36">
    <w:name w:val="97D162B97FCF244CACC3BF5F6292FA36"/>
  </w:style>
  <w:style w:type="character" w:styleId="Emphasis">
    <w:name w:val="Emphasis"/>
    <w:basedOn w:val="DefaultParagraphFont"/>
    <w:uiPriority w:val="20"/>
    <w:unhideWhenUsed/>
    <w:qFormat/>
    <w:rPr>
      <w:i/>
      <w:iCs/>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159DFE48B5B64F857ABD962BB6D205" ma:contentTypeVersion="6" ma:contentTypeDescription="Create a new document." ma:contentTypeScope="" ma:versionID="5e81535fdd19effb35677a80b4d8b534">
  <xsd:schema xmlns:xsd="http://www.w3.org/2001/XMLSchema" xmlns:xs="http://www.w3.org/2001/XMLSchema" xmlns:p="http://schemas.microsoft.com/office/2006/metadata/properties" xmlns:ns2="14156631-21eb-4d99-9cff-cdd50f6fb9f1" xmlns:ns3="c669f5db-f401-4ce7-9ee3-0c0d9b972858" targetNamespace="http://schemas.microsoft.com/office/2006/metadata/properties" ma:root="true" ma:fieldsID="bc147bcefb5146b28c4740e82bf1f890" ns2:_="" ns3:_="">
    <xsd:import namespace="14156631-21eb-4d99-9cff-cdd50f6fb9f1"/>
    <xsd:import namespace="c669f5db-f401-4ce7-9ee3-0c0d9b97285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156631-21eb-4d99-9cff-cdd50f6fb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69f5db-f401-4ce7-9ee3-0c0d9b9728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SelectedStyle="/APASixthEditionOfficeOnline.xsl" StyleName="APA" Version="6">
  <b:Source>
    <b:Tag>Foo13</b:Tag>
    <b:SourceType>Report</b:SourceType>
    <b:Guid>{4C1CBC9A-5D1C-A742-A3B6-AAFC2F11DEC6}</b:Guid>
    <b:Title>Food wastage: Key facts and figures</b:Title>
    <b:Publisher>Food and Agricultural Organization of the United Nations</b:Publisher>
    <b:Year>2013</b:Year>
    <b:URL>https://www.fao.org/news/story/en/item/196402/icode/</b:URL>
    <b:Author>
      <b:Author>
        <b:Corporate>Food and Agricultural Organization of the United Nations</b:Corporate>
      </b:Author>
    </b:Author>
    <b:ProductionCompany>Food and Agricultural Organization of the United Nations</b:ProductionCompany>
    <b:RefOrder>1</b:RefOrder>
  </b:Source>
  <b:Source>
    <b:Tag>Fuj18</b:Tag>
    <b:SourceType>ConferenceProceedings</b:SourceType>
    <b:Guid>{971B6953-47C9-EA4A-BD44-C372F559A80B}</b:Guid>
    <b:Title>A Smart Fridge for Efficient Foodstuff Management with Weight Sensor and Voice Interface </b:Title>
    <b:Publisher>Association for Computing Machinery</b:Publisher>
    <b:City>New York, NY, United States</b:City>
    <b:Year>2018</b:Year>
    <b:ConferenceName>ICPP '18: Proceedings of the 47th International Conference on Parallel Processing Companion</b:ConferenceName>
    <b:Pages>1-7</b:Pages>
    <b:Author>
      <b:Author>
        <b:NameList>
          <b:Person>
            <b:Last>Fujiwara</b:Last>
            <b:First>Masashi</b:First>
          </b:Person>
          <b:Person>
            <b:Last>Moriya</b:Last>
            <b:First>Kazuki</b:First>
          </b:Person>
          <b:Person>
            <b:Last>Sasaki</b:Last>
            <b:First>Wataru</b:First>
          </b:Person>
          <b:Person>
            <b:Last>Fujimoti</b:Last>
            <b:First>Manato</b:First>
          </b:Person>
          <b:Person>
            <b:Last>Arakawa</b:Last>
            <b:First>Yutaka</b:First>
          </b:Person>
          <b:Person>
            <b:Last>Yasumoto</b:Last>
            <b:First>Keiichi</b:First>
          </b:Person>
        </b:NameList>
      </b:Author>
    </b:Author>
    <b:RefOrder>3</b:RefOrder>
  </b:Source>
  <b:Source>
    <b:Tag>Nas18</b:Tag>
    <b:SourceType>ConferenceProceedings</b:SourceType>
    <b:Guid>{2E02540E-00A1-E647-B33E-BA1909A65452}</b:Guid>
    <b:Title>The Implementation of IoT Based Smart Refrigerator System</b:Title>
    <b:ConferenceName>2nd International Conference on Smart Sensors and Application (ICSSA)</b:ConferenceName>
    <b:Publisher>IEEE Xplore</b:Publisher>
    <b:Year>2018</b:Year>
    <b:Pages>48-52</b:Pages>
    <b:Author>
      <b:Author>
        <b:NameList>
          <b:Person>
            <b:Last>Nasir</b:Last>
            <b:First>Haidawati</b:First>
          </b:Person>
          <b:Person>
            <b:Last>Azir</b:Last>
            <b:Middle>Wan</b:Middle>
            <b:First>Wan Basyar</b:First>
          </b:Person>
          <b:Person>
            <b:Last>Ali </b:Last>
            <b:First>Fuead</b:First>
          </b:Person>
          <b:Person>
            <b:Last>Kadir</b:Last>
            <b:First>Kushsairy</b:First>
          </b:Person>
          <b:Person>
            <b:Last>Khan</b:Last>
            <b:First>Sheroz</b:First>
          </b:Person>
        </b:NameList>
      </b:Author>
    </b:Author>
    <b:RefOrder>2</b:RefOrder>
  </b:Source>
  <b:Source>
    <b:Tag>Foo19</b:Tag>
    <b:SourceType>InternetSite</b:SourceType>
    <b:Guid>{9ED668F2-3BC5-034D-BDAE-E92446B4E54F}</b:Guid>
    <b:Title>Consumer Behaviors &amp; Perceptions of Food Waste</b:Title>
    <b:Year>2019</b:Year>
    <b:Author>
      <b:Author>
        <b:Corporate>Food Insight</b:Corporate>
      </b:Author>
    </b:Author>
    <b:InternetSiteTitle>Food Insight</b:InternetSiteTitle>
    <b:URL>https://foodinsight.org/consumers-perception-food-waste/#:~:text=Food%20waste%20is%20less%20of%20a%20concern%20when%20eating%20out&amp;text=However%2C%20food%20waste%20doesn't,they%20never%20think%20about%20it.</b:URL>
    <b:Month>September</b:Month>
    <b:Day>17</b:Day>
    <b:RefOrder>4</b:RefOrder>
  </b:Source>
  <b:Source>
    <b:Tag>Esp21</b:Tag>
    <b:SourceType>InternetSite</b:SourceType>
    <b:Guid>{8FD8AE27-B739-9849-A190-61B69C5801F2}</b:Guid>
    <b:Title>How IoT Will Be The Key To A More Personalized And Targeted Marketing</b:Title>
    <b:InternetSiteTitle>Data Science Central</b:InternetSiteTitle>
    <b:URL>https://www.datasciencecentral.com/how-iot-will-be-the-key-to-a-more-personalized-and-targetted/</b:URL>
    <b:Year>2021</b:Year>
    <b:Month>August </b:Month>
    <b:Day>18</b:Day>
    <b:Author>
      <b:Author>
        <b:NameList>
          <b:Person>
            <b:Last>Espino</b:Last>
            <b:Middle>Rey</b:Middle>
            <b:First>Marvin</b:First>
          </b:Person>
        </b:NameList>
      </b:Author>
    </b:Author>
    <b:RefOrder>5</b:RefOrder>
  </b:Source>
  <b:Source>
    <b:Tag>Ele18</b:Tag>
    <b:SourceType>InternetSite</b:SourceType>
    <b:Guid>{08331B33-1F41-5E4C-BD22-1837BE77C4C1}</b:Guid>
    <b:Author>
      <b:Author>
        <b:Corporate>Electronicshub.org</b:Corporate>
      </b:Author>
    </b:Author>
    <b:Title>Raspberry Pi Ultrasonic Sensor HC-SR04 Interface Tutorial</b:Title>
    <b:InternetSiteTitle>Electronics Hub</b:InternetSiteTitle>
    <b:URL>https://www.electronicshub.org/raspberry-pi-ultrasonic-sensor-interface-tutorial/#:~:text=Connect%20the%20Trig%20Pin%20of,GPIO24%20of%20the%20Raspberry%20Pi.</b:URL>
    <b:Year>2018</b:Year>
    <b:Month>February </b:Month>
    <b:Day>22</b:Day>
    <b:RefOrder>6</b:RefOrder>
  </b:Source>
</b:Sources>
</file>

<file path=customXml/itemProps1.xml><?xml version="1.0" encoding="utf-8"?>
<ds:datastoreItem xmlns:ds="http://schemas.openxmlformats.org/officeDocument/2006/customXml" ds:itemID="{469E9113-345D-4B41-AAD6-E1A59AB31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156631-21eb-4d99-9cff-cdd50f6fb9f1"/>
    <ds:schemaRef ds:uri="c669f5db-f401-4ce7-9ee3-0c0d9b972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839710-31B9-4BF0-A336-D1ADB7CBD3CE}">
  <ds:schemaRefs>
    <ds:schemaRef ds:uri="http://schemas.microsoft.com/sharepoint/v3/contenttype/forms"/>
  </ds:schemaRefs>
</ds:datastoreItem>
</file>

<file path=customXml/itemProps3.xml><?xml version="1.0" encoding="utf-8"?>
<ds:datastoreItem xmlns:ds="http://schemas.openxmlformats.org/officeDocument/2006/customXml" ds:itemID="{5F213AFD-5856-4FD4-9495-2B2773A120A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60ED3F-8513-A049-8C81-D6C32D918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{B44C9F4B-4EE8-1840-A8FC-8DCE3A4FC0DF}tf10002091</Template>
  <TotalTime>2</TotalTime>
  <Pages>28</Pages>
  <Words>4981</Words>
  <Characters>28397</Characters>
  <Application>Microsoft Office Word</Application>
  <DocSecurity>0</DocSecurity>
  <Lines>236</Lines>
  <Paragraphs>66</Paragraphs>
  <ScaleCrop>false</ScaleCrop>
  <Company/>
  <LinksUpToDate>false</LinksUpToDate>
  <CharactersWithSpaces>33312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NUS School of Computing
IS4151/5451 – Pervasive Technology Solutions and Development</dc:title>
  <dc:subject/>
  <dc:creator>Microsoft Office User</dc:creator>
  <cp:keywords/>
  <dc:description/>
  <cp:lastModifiedBy>Saisha Ajay Chhabria</cp:lastModifiedBy>
  <cp:revision>3</cp:revision>
  <dcterms:created xsi:type="dcterms:W3CDTF">2022-04-17T12:46:00Z</dcterms:created>
  <dcterms:modified xsi:type="dcterms:W3CDTF">2022-04-17T12:50:00Z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ContentTypeId">
    <vt:lpwstr>0x01010031159DFE48B5B64F857ABD962BB6D205</vt:lpwstr>
  </property>
</Properties>
</file>